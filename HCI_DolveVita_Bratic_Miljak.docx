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1DFB1" w14:textId="77777777" w:rsidR="00000964" w:rsidRDefault="00CF3A0B">
      <w:pPr>
        <w:spacing w:after="158"/>
        <w:ind w:left="0" w:right="597" w:firstLine="0"/>
        <w:jc w:val="center"/>
      </w:pPr>
      <w:r>
        <w:rPr>
          <w:rFonts w:ascii="Arial" w:eastAsia="Arial" w:hAnsi="Arial" w:cs="Arial"/>
          <w:sz w:val="28"/>
        </w:rPr>
        <w:t xml:space="preserve">SVEUČILIŠTE U SPLITU, </w:t>
      </w:r>
    </w:p>
    <w:p w14:paraId="484F7C9E" w14:textId="77777777" w:rsidR="00000964" w:rsidRDefault="00CF3A0B">
      <w:pPr>
        <w:spacing w:after="160"/>
        <w:ind w:left="110" w:firstLine="0"/>
        <w:jc w:val="left"/>
      </w:pPr>
      <w:r>
        <w:rPr>
          <w:rFonts w:ascii="Arial" w:eastAsia="Arial" w:hAnsi="Arial" w:cs="Arial"/>
          <w:sz w:val="28"/>
        </w:rPr>
        <w:t xml:space="preserve">FAKULTET ELEKTROTEHNIKE, STROJARSTAVA I BRODOGRANJE </w:t>
      </w:r>
    </w:p>
    <w:p w14:paraId="2C6C81C8" w14:textId="77777777" w:rsidR="00000964" w:rsidRDefault="00CF3A0B">
      <w:pPr>
        <w:spacing w:after="158"/>
        <w:ind w:left="0" w:right="517" w:firstLine="0"/>
        <w:jc w:val="center"/>
      </w:pPr>
      <w:r>
        <w:rPr>
          <w:rFonts w:ascii="Arial" w:eastAsia="Arial" w:hAnsi="Arial" w:cs="Arial"/>
          <w:sz w:val="28"/>
        </w:rPr>
        <w:t xml:space="preserve"> </w:t>
      </w:r>
    </w:p>
    <w:p w14:paraId="59BB9AF7" w14:textId="77777777" w:rsidR="00000964" w:rsidRDefault="00CF3A0B">
      <w:pPr>
        <w:spacing w:after="160"/>
        <w:ind w:left="0" w:right="517" w:firstLine="0"/>
        <w:jc w:val="center"/>
      </w:pPr>
      <w:r>
        <w:rPr>
          <w:rFonts w:ascii="Arial" w:eastAsia="Arial" w:hAnsi="Arial" w:cs="Arial"/>
          <w:sz w:val="28"/>
        </w:rPr>
        <w:t xml:space="preserve"> </w:t>
      </w:r>
    </w:p>
    <w:p w14:paraId="0D34D03F" w14:textId="77777777" w:rsidR="00000964" w:rsidRDefault="00CF3A0B">
      <w:pPr>
        <w:spacing w:after="158"/>
        <w:ind w:left="0" w:right="517" w:firstLine="0"/>
        <w:jc w:val="center"/>
      </w:pPr>
      <w:r>
        <w:rPr>
          <w:rFonts w:ascii="Arial" w:eastAsia="Arial" w:hAnsi="Arial" w:cs="Arial"/>
          <w:sz w:val="28"/>
        </w:rPr>
        <w:t xml:space="preserve"> </w:t>
      </w:r>
    </w:p>
    <w:p w14:paraId="3E25C48C" w14:textId="77777777" w:rsidR="00000964" w:rsidRDefault="00CF3A0B">
      <w:pPr>
        <w:spacing w:after="160"/>
        <w:ind w:left="0" w:right="517" w:firstLine="0"/>
        <w:jc w:val="center"/>
      </w:pPr>
      <w:r>
        <w:rPr>
          <w:rFonts w:ascii="Arial" w:eastAsia="Arial" w:hAnsi="Arial" w:cs="Arial"/>
          <w:sz w:val="28"/>
        </w:rPr>
        <w:t xml:space="preserve"> </w:t>
      </w:r>
    </w:p>
    <w:p w14:paraId="49F20986" w14:textId="77777777" w:rsidR="00000964" w:rsidRDefault="00CF3A0B">
      <w:pPr>
        <w:spacing w:after="158"/>
        <w:ind w:left="0" w:right="517" w:firstLine="0"/>
        <w:jc w:val="center"/>
      </w:pPr>
      <w:r>
        <w:rPr>
          <w:rFonts w:ascii="Arial" w:eastAsia="Arial" w:hAnsi="Arial" w:cs="Arial"/>
          <w:sz w:val="28"/>
        </w:rPr>
        <w:t xml:space="preserve"> </w:t>
      </w:r>
    </w:p>
    <w:p w14:paraId="65642B46" w14:textId="77777777" w:rsidR="00000964" w:rsidRDefault="00CF3A0B">
      <w:pPr>
        <w:spacing w:after="275"/>
        <w:ind w:left="0" w:right="517" w:firstLine="0"/>
        <w:jc w:val="center"/>
      </w:pPr>
      <w:r>
        <w:rPr>
          <w:rFonts w:ascii="Arial" w:eastAsia="Arial" w:hAnsi="Arial" w:cs="Arial"/>
          <w:sz w:val="28"/>
        </w:rPr>
        <w:t xml:space="preserve"> </w:t>
      </w:r>
    </w:p>
    <w:p w14:paraId="4EDD1537" w14:textId="77777777" w:rsidR="00000964" w:rsidRDefault="00CF3A0B">
      <w:pPr>
        <w:spacing w:after="121"/>
        <w:ind w:left="0" w:right="592" w:firstLine="0"/>
        <w:jc w:val="center"/>
      </w:pPr>
      <w:bookmarkStart w:id="0" w:name="_GoBack"/>
      <w:r>
        <w:rPr>
          <w:rFonts w:ascii="Arial" w:eastAsia="Arial" w:hAnsi="Arial" w:cs="Arial"/>
          <w:b/>
          <w:sz w:val="40"/>
        </w:rPr>
        <w:t>Dolce Vita</w:t>
      </w:r>
    </w:p>
    <w:bookmarkEnd w:id="0"/>
    <w:p w14:paraId="1283B154" w14:textId="77777777" w:rsidR="00000964" w:rsidRDefault="00CF3A0B">
      <w:pPr>
        <w:spacing w:after="161"/>
        <w:ind w:left="0" w:right="594" w:firstLine="0"/>
      </w:pPr>
      <w:r>
        <w:rPr>
          <w:rFonts w:ascii="Arial" w:eastAsia="Arial" w:hAnsi="Arial" w:cs="Arial"/>
          <w:sz w:val="32"/>
        </w:rPr>
        <w:t xml:space="preserve"> </w:t>
      </w:r>
    </w:p>
    <w:p w14:paraId="6136AEE4" w14:textId="77777777" w:rsidR="00000964" w:rsidRDefault="00CF3A0B">
      <w:pPr>
        <w:spacing w:after="160"/>
        <w:ind w:left="0" w:right="506" w:firstLine="0"/>
        <w:jc w:val="center"/>
      </w:pPr>
      <w:r>
        <w:rPr>
          <w:rFonts w:ascii="Arial" w:eastAsia="Arial" w:hAnsi="Arial" w:cs="Arial"/>
          <w:sz w:val="32"/>
        </w:rPr>
        <w:t xml:space="preserve"> </w:t>
      </w:r>
    </w:p>
    <w:p w14:paraId="09E056B2" w14:textId="77777777" w:rsidR="00000964" w:rsidRDefault="00CF3A0B">
      <w:pPr>
        <w:spacing w:after="161"/>
        <w:ind w:left="0" w:right="506" w:firstLine="0"/>
        <w:jc w:val="center"/>
      </w:pPr>
      <w:r>
        <w:rPr>
          <w:rFonts w:ascii="Arial" w:eastAsia="Arial" w:hAnsi="Arial" w:cs="Arial"/>
          <w:sz w:val="32"/>
        </w:rPr>
        <w:t xml:space="preserve"> </w:t>
      </w:r>
    </w:p>
    <w:p w14:paraId="7E6A936C" w14:textId="77777777" w:rsidR="00000964" w:rsidRDefault="00CF3A0B">
      <w:pPr>
        <w:spacing w:after="163"/>
        <w:ind w:left="0" w:right="504" w:firstLine="0"/>
        <w:jc w:val="right"/>
      </w:pPr>
      <w:r>
        <w:rPr>
          <w:rFonts w:ascii="Arial" w:eastAsia="Arial" w:hAnsi="Arial" w:cs="Arial"/>
          <w:sz w:val="32"/>
        </w:rPr>
        <w:t xml:space="preserve"> </w:t>
      </w:r>
    </w:p>
    <w:p w14:paraId="59A68F3E" w14:textId="77777777" w:rsidR="00000964" w:rsidRDefault="00CF3A0B">
      <w:pPr>
        <w:spacing w:after="160"/>
        <w:ind w:left="0" w:right="504" w:firstLine="0"/>
        <w:jc w:val="right"/>
      </w:pPr>
      <w:r>
        <w:rPr>
          <w:rFonts w:ascii="Arial" w:eastAsia="Arial" w:hAnsi="Arial" w:cs="Arial"/>
          <w:sz w:val="32"/>
        </w:rPr>
        <w:t xml:space="preserve"> </w:t>
      </w:r>
    </w:p>
    <w:p w14:paraId="65D224D9" w14:textId="77777777" w:rsidR="00000964" w:rsidRDefault="00CF3A0B">
      <w:pPr>
        <w:spacing w:after="86"/>
        <w:ind w:left="0" w:right="504" w:firstLine="0"/>
        <w:jc w:val="right"/>
      </w:pPr>
      <w:r>
        <w:rPr>
          <w:rFonts w:ascii="Arial" w:eastAsia="Arial" w:hAnsi="Arial" w:cs="Arial"/>
          <w:sz w:val="32"/>
        </w:rPr>
        <w:t xml:space="preserve"> </w:t>
      </w:r>
    </w:p>
    <w:p w14:paraId="49DC852E" w14:textId="77777777" w:rsidR="00000964" w:rsidRDefault="00CF3A0B">
      <w:pPr>
        <w:spacing w:after="201"/>
        <w:ind w:right="579"/>
        <w:jc w:val="right"/>
      </w:pPr>
      <w:r>
        <w:rPr>
          <w:rFonts w:ascii="Arial" w:eastAsia="Arial" w:hAnsi="Arial" w:cs="Arial"/>
          <w:b/>
          <w:sz w:val="24"/>
        </w:rPr>
        <w:t xml:space="preserve">Kolegij: </w:t>
      </w:r>
    </w:p>
    <w:p w14:paraId="2BEE0237" w14:textId="77777777" w:rsidR="00000964" w:rsidRDefault="00CF3A0B">
      <w:pPr>
        <w:spacing w:after="159"/>
        <w:ind w:right="578"/>
        <w:jc w:val="right"/>
      </w:pPr>
      <w:r>
        <w:rPr>
          <w:rFonts w:ascii="Arial" w:eastAsia="Arial" w:hAnsi="Arial" w:cs="Arial"/>
          <w:sz w:val="24"/>
        </w:rPr>
        <w:t xml:space="preserve">Korisnička sučelja </w:t>
      </w:r>
    </w:p>
    <w:p w14:paraId="64D7BCEA" w14:textId="77777777" w:rsidR="00000964" w:rsidRDefault="00CF3A0B">
      <w:pPr>
        <w:spacing w:after="201"/>
        <w:ind w:right="579"/>
        <w:jc w:val="right"/>
      </w:pPr>
      <w:r>
        <w:rPr>
          <w:rFonts w:ascii="Arial" w:eastAsia="Arial" w:hAnsi="Arial" w:cs="Arial"/>
          <w:b/>
          <w:sz w:val="24"/>
        </w:rPr>
        <w:t xml:space="preserve">Mentor: </w:t>
      </w:r>
    </w:p>
    <w:p w14:paraId="43773B0B" w14:textId="77777777" w:rsidR="00000964" w:rsidRDefault="00CF3A0B">
      <w:pPr>
        <w:spacing w:after="159"/>
        <w:ind w:right="578"/>
        <w:jc w:val="right"/>
      </w:pPr>
      <w:r>
        <w:rPr>
          <w:rFonts w:ascii="Arial" w:eastAsia="Arial" w:hAnsi="Arial" w:cs="Arial"/>
          <w:sz w:val="24"/>
        </w:rPr>
        <w:t xml:space="preserve">Mario Čagalj </w:t>
      </w:r>
    </w:p>
    <w:p w14:paraId="5020ED43" w14:textId="77777777" w:rsidR="00000964" w:rsidRDefault="00CF3A0B">
      <w:pPr>
        <w:spacing w:after="160"/>
        <w:ind w:right="579"/>
        <w:jc w:val="right"/>
      </w:pPr>
      <w:r>
        <w:rPr>
          <w:rFonts w:ascii="Arial" w:eastAsia="Arial" w:hAnsi="Arial" w:cs="Arial"/>
          <w:b/>
          <w:sz w:val="24"/>
        </w:rPr>
        <w:t xml:space="preserve">Studenti: </w:t>
      </w:r>
    </w:p>
    <w:p w14:paraId="1A3AFC22" w14:textId="77777777" w:rsidR="00000964" w:rsidRDefault="00CF3A0B">
      <w:pPr>
        <w:spacing w:after="159"/>
        <w:ind w:right="578"/>
        <w:jc w:val="right"/>
        <w:rPr>
          <w:rFonts w:ascii="Arial" w:eastAsia="Arial" w:hAnsi="Arial" w:cs="Arial"/>
          <w:sz w:val="24"/>
        </w:rPr>
      </w:pPr>
      <w:r>
        <w:rPr>
          <w:rFonts w:ascii="Arial" w:eastAsia="Arial" w:hAnsi="Arial" w:cs="Arial"/>
          <w:sz w:val="24"/>
        </w:rPr>
        <w:t>Lea Bratić</w:t>
      </w:r>
    </w:p>
    <w:p w14:paraId="63E76131" w14:textId="77777777" w:rsidR="00000964" w:rsidRDefault="00CF3A0B">
      <w:pPr>
        <w:spacing w:after="159"/>
        <w:ind w:right="578"/>
        <w:jc w:val="right"/>
      </w:pPr>
      <w:r>
        <w:rPr>
          <w:rFonts w:ascii="Arial" w:eastAsia="Arial" w:hAnsi="Arial" w:cs="Arial"/>
          <w:sz w:val="24"/>
        </w:rPr>
        <w:t>Karla Miljak</w:t>
      </w:r>
    </w:p>
    <w:p w14:paraId="3E888186" w14:textId="77777777" w:rsidR="00000964" w:rsidRDefault="00CF3A0B">
      <w:pPr>
        <w:spacing w:after="160"/>
        <w:ind w:left="0" w:right="526" w:firstLine="0"/>
        <w:jc w:val="right"/>
      </w:pPr>
      <w:r>
        <w:rPr>
          <w:rFonts w:ascii="Arial" w:eastAsia="Arial" w:hAnsi="Arial" w:cs="Arial"/>
          <w:sz w:val="24"/>
        </w:rPr>
        <w:t xml:space="preserve"> </w:t>
      </w:r>
    </w:p>
    <w:p w14:paraId="15DDBAAA" w14:textId="77777777" w:rsidR="00000964" w:rsidRDefault="00CF3A0B">
      <w:pPr>
        <w:spacing w:after="160"/>
        <w:ind w:left="0" w:right="526" w:firstLine="0"/>
        <w:jc w:val="right"/>
      </w:pPr>
      <w:r>
        <w:rPr>
          <w:rFonts w:ascii="Arial" w:eastAsia="Arial" w:hAnsi="Arial" w:cs="Arial"/>
          <w:sz w:val="24"/>
        </w:rPr>
        <w:t xml:space="preserve"> </w:t>
      </w:r>
    </w:p>
    <w:p w14:paraId="764EBC15" w14:textId="77777777" w:rsidR="00000964" w:rsidRDefault="00CF3A0B">
      <w:pPr>
        <w:spacing w:after="160"/>
        <w:ind w:left="0" w:right="526" w:firstLine="0"/>
        <w:jc w:val="right"/>
      </w:pPr>
      <w:r>
        <w:rPr>
          <w:rFonts w:ascii="Arial" w:eastAsia="Arial" w:hAnsi="Arial" w:cs="Arial"/>
          <w:sz w:val="24"/>
        </w:rPr>
        <w:t xml:space="preserve"> </w:t>
      </w:r>
    </w:p>
    <w:p w14:paraId="459277E6" w14:textId="77777777" w:rsidR="00000964" w:rsidRDefault="00CF3A0B">
      <w:pPr>
        <w:spacing w:after="158"/>
        <w:ind w:left="0" w:right="526" w:firstLine="0"/>
        <w:jc w:val="right"/>
      </w:pPr>
      <w:r>
        <w:rPr>
          <w:rFonts w:ascii="Arial" w:eastAsia="Arial" w:hAnsi="Arial" w:cs="Arial"/>
          <w:sz w:val="24"/>
        </w:rPr>
        <w:t xml:space="preserve"> </w:t>
      </w:r>
    </w:p>
    <w:p w14:paraId="1F0E9F94" w14:textId="77777777" w:rsidR="00000964" w:rsidRDefault="00CF3A0B">
      <w:pPr>
        <w:spacing w:after="161"/>
        <w:ind w:left="0" w:right="529" w:firstLine="0"/>
        <w:jc w:val="center"/>
      </w:pPr>
      <w:r>
        <w:rPr>
          <w:rFonts w:ascii="Arial" w:eastAsia="Arial" w:hAnsi="Arial" w:cs="Arial"/>
          <w:sz w:val="24"/>
        </w:rPr>
        <w:t xml:space="preserve"> </w:t>
      </w:r>
    </w:p>
    <w:p w14:paraId="0F0CAF42" w14:textId="77777777" w:rsidR="00000964" w:rsidRDefault="00CF3A0B">
      <w:pPr>
        <w:spacing w:after="202"/>
        <w:ind w:left="0" w:right="529" w:firstLine="0"/>
        <w:jc w:val="center"/>
      </w:pPr>
      <w:r>
        <w:rPr>
          <w:rFonts w:ascii="Arial" w:eastAsia="Arial" w:hAnsi="Arial" w:cs="Arial"/>
          <w:sz w:val="24"/>
        </w:rPr>
        <w:t xml:space="preserve"> </w:t>
      </w:r>
    </w:p>
    <w:p w14:paraId="74AC3D2E" w14:textId="77777777" w:rsidR="00000964" w:rsidRDefault="00CF3A0B">
      <w:pPr>
        <w:spacing w:after="0"/>
        <w:ind w:left="0" w:right="596" w:firstLine="0"/>
        <w:jc w:val="center"/>
      </w:pPr>
      <w:r>
        <w:rPr>
          <w:rFonts w:ascii="Arial" w:eastAsia="Arial" w:hAnsi="Arial" w:cs="Arial"/>
          <w:sz w:val="24"/>
        </w:rPr>
        <w:t xml:space="preserve">Veljača, </w:t>
      </w:r>
      <w:r>
        <w:rPr>
          <w:rFonts w:ascii="Arial" w:eastAsia="Arial" w:hAnsi="Arial" w:cs="Arial"/>
          <w:sz w:val="24"/>
        </w:rPr>
        <w:t xml:space="preserve">2019./2020. </w:t>
      </w:r>
    </w:p>
    <w:p w14:paraId="0EB4157C" w14:textId="77777777" w:rsidR="00000964" w:rsidRDefault="00CF3A0B">
      <w:pPr>
        <w:spacing w:after="0"/>
        <w:ind w:left="-5"/>
        <w:jc w:val="left"/>
      </w:pPr>
      <w:r>
        <w:rPr>
          <w:color w:val="2F5496"/>
          <w:sz w:val="32"/>
        </w:rPr>
        <w:t xml:space="preserve">SADRŽAJ </w:t>
      </w:r>
    </w:p>
    <w:p w14:paraId="2DA8EE9F" w14:textId="77777777" w:rsidR="00000964" w:rsidRDefault="00CF3A0B">
      <w:pPr>
        <w:pStyle w:val="TOC1"/>
        <w:tabs>
          <w:tab w:val="right" w:leader="dot" w:pos="9620"/>
        </w:tabs>
      </w:pPr>
      <w:r>
        <w:lastRenderedPageBreak/>
        <w:fldChar w:fldCharType="begin"/>
      </w:r>
      <w:r>
        <w:instrText xml:space="preserve"> TOC \o "1-3" \u \h </w:instrText>
      </w:r>
      <w:r>
        <w:fldChar w:fldCharType="separate"/>
      </w:r>
      <w:hyperlink r:id="rId7" w:history="1">
        <w:r>
          <w:t>1.  UVOD</w:t>
        </w:r>
        <w:r>
          <w:tab/>
          <w:t xml:space="preserve">3 </w:t>
        </w:r>
      </w:hyperlink>
    </w:p>
    <w:p w14:paraId="44D7028F" w14:textId="77777777" w:rsidR="00000964" w:rsidRDefault="00CF3A0B">
      <w:pPr>
        <w:pStyle w:val="TOC2"/>
        <w:tabs>
          <w:tab w:val="right" w:leader="dot" w:pos="9620"/>
        </w:tabs>
        <w:ind w:left="0" w:firstLine="0"/>
      </w:pPr>
      <w:hyperlink r:id="rId8" w:history="1">
        <w:r>
          <w:t>Korisnici</w:t>
        </w:r>
        <w:r>
          <w:tab/>
          <w:t xml:space="preserve">3 </w:t>
        </w:r>
      </w:hyperlink>
      <w:r>
        <w:t xml:space="preserve"> </w:t>
      </w:r>
    </w:p>
    <w:p w14:paraId="0789F5A7" w14:textId="77777777" w:rsidR="00000964" w:rsidRDefault="00CF3A0B">
      <w:pPr>
        <w:pStyle w:val="TOC2"/>
        <w:tabs>
          <w:tab w:val="right" w:leader="dot" w:pos="9620"/>
        </w:tabs>
      </w:pPr>
      <w:hyperlink r:id="rId9" w:history="1">
        <w:r>
          <w:t>Ograničenja korištenja sustava</w:t>
        </w:r>
        <w:r>
          <w:tab/>
          <w:t xml:space="preserve">3 </w:t>
        </w:r>
      </w:hyperlink>
    </w:p>
    <w:p w14:paraId="52A1C901" w14:textId="77777777" w:rsidR="00000964" w:rsidRDefault="00CF3A0B">
      <w:pPr>
        <w:pStyle w:val="TOC2"/>
        <w:tabs>
          <w:tab w:val="right" w:leader="dot" w:pos="9620"/>
        </w:tabs>
      </w:pPr>
      <w:hyperlink r:id="rId10" w:history="1">
        <w:r>
          <w:t>Zahtjevi i zadaće</w:t>
        </w:r>
        <w:r>
          <w:tab/>
          <w:t xml:space="preserve">3 </w:t>
        </w:r>
      </w:hyperlink>
    </w:p>
    <w:p w14:paraId="23A91431" w14:textId="77777777" w:rsidR="00000964" w:rsidRDefault="00CF3A0B">
      <w:pPr>
        <w:pStyle w:val="TOC1"/>
        <w:tabs>
          <w:tab w:val="right" w:leader="dot" w:pos="9620"/>
        </w:tabs>
      </w:pPr>
      <w:hyperlink r:id="rId11" w:history="1">
        <w:r>
          <w:t>2.  LOW FIDELITY PROTOTIP</w:t>
        </w:r>
        <w:r>
          <w:tab/>
          <w:t xml:space="preserve">3 </w:t>
        </w:r>
      </w:hyperlink>
    </w:p>
    <w:p w14:paraId="287853B3" w14:textId="77777777" w:rsidR="00000964" w:rsidRDefault="00CF3A0B">
      <w:pPr>
        <w:pStyle w:val="TOC2"/>
        <w:tabs>
          <w:tab w:val="right" w:leader="dot" w:pos="9620"/>
        </w:tabs>
      </w:pPr>
      <w:hyperlink r:id="rId12" w:history="1">
        <w:r>
          <w:t>Desktop verzija</w:t>
        </w:r>
        <w:r>
          <w:tab/>
          <w:t xml:space="preserve">3 </w:t>
        </w:r>
      </w:hyperlink>
    </w:p>
    <w:p w14:paraId="2B2FC0D6" w14:textId="77777777" w:rsidR="00000964" w:rsidRDefault="00CF3A0B">
      <w:pPr>
        <w:pStyle w:val="TOC2"/>
        <w:tabs>
          <w:tab w:val="right" w:leader="dot" w:pos="9620"/>
        </w:tabs>
      </w:pPr>
      <w:hyperlink r:id="rId13" w:history="1">
        <w:r>
          <w:t>Mobilna verzija</w:t>
        </w:r>
        <w:r>
          <w:tab/>
          <w:t xml:space="preserve">10 </w:t>
        </w:r>
      </w:hyperlink>
    </w:p>
    <w:p w14:paraId="62059E2B" w14:textId="77777777" w:rsidR="00000964" w:rsidRDefault="00CF3A0B">
      <w:pPr>
        <w:pStyle w:val="TOC1"/>
        <w:tabs>
          <w:tab w:val="right" w:leader="dot" w:pos="9620"/>
        </w:tabs>
      </w:pPr>
      <w:hyperlink r:id="rId14" w:history="1">
        <w:r>
          <w:t>3.  HIGH FIDELITY PROTOTIP</w:t>
        </w:r>
        <w:r>
          <w:tab/>
          <w:t xml:space="preserve">15 </w:t>
        </w:r>
      </w:hyperlink>
    </w:p>
    <w:p w14:paraId="0C91BBF4" w14:textId="77777777" w:rsidR="00000964" w:rsidRDefault="00CF3A0B">
      <w:pPr>
        <w:pStyle w:val="TOC2"/>
        <w:tabs>
          <w:tab w:val="right" w:leader="dot" w:pos="9620"/>
        </w:tabs>
      </w:pPr>
      <w:hyperlink r:id="rId15" w:history="1">
        <w:r>
          <w:t>Desktop verzija</w:t>
        </w:r>
        <w:r>
          <w:tab/>
          <w:t xml:space="preserve">15 </w:t>
        </w:r>
      </w:hyperlink>
    </w:p>
    <w:p w14:paraId="4DE43B6F" w14:textId="77777777" w:rsidR="00000964" w:rsidRDefault="00CF3A0B">
      <w:pPr>
        <w:pStyle w:val="TOC2"/>
        <w:tabs>
          <w:tab w:val="right" w:leader="dot" w:pos="9620"/>
        </w:tabs>
      </w:pPr>
      <w:hyperlink r:id="rId16" w:history="1">
        <w:r>
          <w:t>Mobilna verzija</w:t>
        </w:r>
        <w:r>
          <w:tab/>
          <w:t xml:space="preserve">18 </w:t>
        </w:r>
      </w:hyperlink>
    </w:p>
    <w:p w14:paraId="47C8E937" w14:textId="77777777" w:rsidR="00000964" w:rsidRDefault="00CF3A0B">
      <w:pPr>
        <w:pStyle w:val="TOC1"/>
        <w:tabs>
          <w:tab w:val="right" w:leader="dot" w:pos="9620"/>
        </w:tabs>
      </w:pPr>
      <w:hyperlink r:id="rId17" w:history="1">
        <w:r>
          <w:t>4.  PRIMJENA PRINCIPA DOBROG DIZAJNA</w:t>
        </w:r>
        <w:r>
          <w:tab/>
          <w:t xml:space="preserve">19 </w:t>
        </w:r>
      </w:hyperlink>
      <w:bookmarkStart w:id="1" w:name="_Hlt32872616"/>
      <w:bookmarkEnd w:id="1"/>
    </w:p>
    <w:p w14:paraId="01A7BF4C" w14:textId="77777777" w:rsidR="00000964" w:rsidRDefault="00CF3A0B">
      <w:pPr>
        <w:pStyle w:val="TOC1"/>
        <w:tabs>
          <w:tab w:val="right" w:leader="dot" w:pos="9620"/>
        </w:tabs>
      </w:pPr>
      <w:r>
        <w:t xml:space="preserve">    </w:t>
      </w:r>
      <w:hyperlink r:id="rId18" w:history="1">
        <w:r>
          <w:t>Heuristike</w:t>
        </w:r>
        <w:r>
          <w:tab/>
          <w:t xml:space="preserve">19 </w:t>
        </w:r>
      </w:hyperlink>
    </w:p>
    <w:p w14:paraId="1B6271B2" w14:textId="77777777" w:rsidR="00000964" w:rsidRDefault="00CF3A0B">
      <w:pPr>
        <w:pStyle w:val="TOC3"/>
        <w:tabs>
          <w:tab w:val="right" w:leader="dot" w:pos="9620"/>
        </w:tabs>
      </w:pPr>
      <w:hyperlink r:id="rId19" w:history="1">
        <w:r>
          <w:t>Podudaranje stvarnog svijeta sa sustavom</w:t>
        </w:r>
        <w:r>
          <w:tab/>
          <w:t xml:space="preserve">19 </w:t>
        </w:r>
      </w:hyperlink>
    </w:p>
    <w:p w14:paraId="2AB07E27" w14:textId="77777777" w:rsidR="00000964" w:rsidRDefault="00CF3A0B">
      <w:pPr>
        <w:pStyle w:val="TOC3"/>
        <w:tabs>
          <w:tab w:val="right" w:leader="dot" w:pos="9620"/>
        </w:tabs>
      </w:pPr>
      <w:hyperlink r:id="rId20" w:history="1">
        <w:r>
          <w:t>Konzistencija i standardi</w:t>
        </w:r>
        <w:r>
          <w:tab/>
          <w:t>19</w:t>
        </w:r>
      </w:hyperlink>
    </w:p>
    <w:p w14:paraId="4FE45DE5" w14:textId="77777777" w:rsidR="00000964" w:rsidRDefault="00CF3A0B">
      <w:pPr>
        <w:pStyle w:val="TOC3"/>
        <w:tabs>
          <w:tab w:val="right" w:leader="dot" w:pos="9620"/>
        </w:tabs>
      </w:pPr>
      <w:hyperlink r:id="rId21" w:history="1">
        <w:r>
          <w:t>Vidljivost statusa sustava</w:t>
        </w:r>
        <w:r>
          <w:tab/>
          <w:t xml:space="preserve">19 </w:t>
        </w:r>
      </w:hyperlink>
    </w:p>
    <w:p w14:paraId="06F2F379" w14:textId="77777777" w:rsidR="00000964" w:rsidRDefault="00CF3A0B">
      <w:pPr>
        <w:pStyle w:val="TOC3"/>
        <w:tabs>
          <w:tab w:val="right" w:leader="dot" w:pos="9620"/>
        </w:tabs>
      </w:pPr>
      <w:hyperlink r:id="rId22" w:history="1">
        <w:r>
          <w:t>Sloboda korisnika i korisnička kontrola</w:t>
        </w:r>
        <w:r>
          <w:tab/>
          <w:t xml:space="preserve">19 </w:t>
        </w:r>
      </w:hyperlink>
    </w:p>
    <w:p w14:paraId="31731983" w14:textId="77777777" w:rsidR="00000964" w:rsidRDefault="00CF3A0B">
      <w:pPr>
        <w:pStyle w:val="TOC3"/>
        <w:tabs>
          <w:tab w:val="right" w:leader="dot" w:pos="9620"/>
        </w:tabs>
      </w:pPr>
      <w:hyperlink r:id="rId23" w:history="1">
        <w:r>
          <w:t>Sprečavanje grešaka</w:t>
        </w:r>
        <w:r>
          <w:tab/>
          <w:t xml:space="preserve">20 </w:t>
        </w:r>
      </w:hyperlink>
    </w:p>
    <w:p w14:paraId="27A6850B" w14:textId="77777777" w:rsidR="00000964" w:rsidRDefault="00CF3A0B">
      <w:pPr>
        <w:pStyle w:val="TOC3"/>
        <w:tabs>
          <w:tab w:val="right" w:leader="dot" w:pos="9620"/>
        </w:tabs>
      </w:pPr>
      <w:hyperlink r:id="rId24" w:history="1">
        <w:r>
          <w:t>Detekcija i oporavak od greške</w:t>
        </w:r>
        <w:r>
          <w:tab/>
          <w:t xml:space="preserve">20 </w:t>
        </w:r>
      </w:hyperlink>
    </w:p>
    <w:p w14:paraId="3A4AB14A" w14:textId="77777777" w:rsidR="00000964" w:rsidRDefault="00CF3A0B">
      <w:pPr>
        <w:pStyle w:val="TOC3"/>
        <w:tabs>
          <w:tab w:val="right" w:leader="dot" w:pos="9620"/>
        </w:tabs>
      </w:pPr>
      <w:hyperlink r:id="rId25" w:history="1">
        <w:r>
          <w:t>Prepoznavanje umjesto prisjećanja</w:t>
        </w:r>
        <w:r>
          <w:tab/>
          <w:t xml:space="preserve">21 </w:t>
        </w:r>
      </w:hyperlink>
    </w:p>
    <w:p w14:paraId="5E8049DC" w14:textId="77777777" w:rsidR="00000964" w:rsidRDefault="00CF3A0B">
      <w:pPr>
        <w:pStyle w:val="TOC3"/>
        <w:tabs>
          <w:tab w:val="right" w:leader="dot" w:pos="9620"/>
        </w:tabs>
      </w:pPr>
      <w:hyperlink r:id="rId26" w:history="1">
        <w:r>
          <w:t>Fleksibilnost i efikasnost korištenja</w:t>
        </w:r>
        <w:r>
          <w:tab/>
          <w:t xml:space="preserve">21 </w:t>
        </w:r>
      </w:hyperlink>
    </w:p>
    <w:p w14:paraId="7A9E5EED" w14:textId="77777777" w:rsidR="00000964" w:rsidRDefault="00CF3A0B">
      <w:pPr>
        <w:pStyle w:val="TOC3"/>
        <w:tabs>
          <w:tab w:val="right" w:leader="dot" w:pos="9620"/>
        </w:tabs>
      </w:pPr>
      <w:hyperlink r:id="rId27" w:history="1">
        <w:r>
          <w:t>Estetika i minimalistički dizaj</w:t>
        </w:r>
        <w:r>
          <w:t>n</w:t>
        </w:r>
        <w:r>
          <w:tab/>
          <w:t xml:space="preserve">21 </w:t>
        </w:r>
      </w:hyperlink>
    </w:p>
    <w:p w14:paraId="28AC9A6B" w14:textId="77777777" w:rsidR="00000964" w:rsidRDefault="00CF3A0B">
      <w:pPr>
        <w:pStyle w:val="TOC3"/>
        <w:tabs>
          <w:tab w:val="right" w:leader="dot" w:pos="9620"/>
        </w:tabs>
      </w:pPr>
      <w:hyperlink r:id="rId28" w:history="1">
        <w:r>
          <w:t>Pomoć i dokumentacija</w:t>
        </w:r>
        <w:r>
          <w:tab/>
          <w:t xml:space="preserve">21 </w:t>
        </w:r>
      </w:hyperlink>
    </w:p>
    <w:p w14:paraId="00ACB924" w14:textId="77777777" w:rsidR="00000964" w:rsidRDefault="00CF3A0B">
      <w:pPr>
        <w:pStyle w:val="TOC2"/>
        <w:tabs>
          <w:tab w:val="right" w:leader="dot" w:pos="9620"/>
        </w:tabs>
      </w:pPr>
      <w:hyperlink r:id="rId29" w:history="1">
        <w:r>
          <w:t>C.R.A.P. principi</w:t>
        </w:r>
        <w:r>
          <w:tab/>
          <w:t xml:space="preserve">21 </w:t>
        </w:r>
      </w:hyperlink>
    </w:p>
    <w:p w14:paraId="7D474B61" w14:textId="77777777" w:rsidR="00000964" w:rsidRDefault="00CF3A0B">
      <w:pPr>
        <w:pStyle w:val="TOC3"/>
        <w:tabs>
          <w:tab w:val="right" w:leader="dot" w:pos="9620"/>
        </w:tabs>
      </w:pPr>
      <w:hyperlink r:id="rId30" w:history="1">
        <w:r>
          <w:t>Contrast</w:t>
        </w:r>
        <w:bookmarkStart w:id="2" w:name="_Hlt32847451"/>
        <w:r>
          <w:tab/>
        </w:r>
        <w:bookmarkEnd w:id="2"/>
        <w:r>
          <w:t xml:space="preserve">22 </w:t>
        </w:r>
      </w:hyperlink>
    </w:p>
    <w:p w14:paraId="3323B603" w14:textId="77777777" w:rsidR="00000964" w:rsidRDefault="00CF3A0B">
      <w:pPr>
        <w:pStyle w:val="TOC3"/>
        <w:tabs>
          <w:tab w:val="right" w:leader="dot" w:pos="9620"/>
        </w:tabs>
      </w:pPr>
      <w:hyperlink r:id="rId31" w:history="1">
        <w:r>
          <w:t>Repetition</w:t>
        </w:r>
        <w:r>
          <w:tab/>
          <w:t xml:space="preserve">22 </w:t>
        </w:r>
      </w:hyperlink>
    </w:p>
    <w:p w14:paraId="7C0A5426" w14:textId="77777777" w:rsidR="00000964" w:rsidRDefault="00CF3A0B">
      <w:pPr>
        <w:pStyle w:val="TOC3"/>
        <w:tabs>
          <w:tab w:val="right" w:leader="dot" w:pos="9620"/>
        </w:tabs>
      </w:pPr>
      <w:hyperlink r:id="rId32" w:history="1">
        <w:r>
          <w:t>Alignment</w:t>
        </w:r>
        <w:r>
          <w:tab/>
          <w:t xml:space="preserve">23 </w:t>
        </w:r>
      </w:hyperlink>
    </w:p>
    <w:p w14:paraId="334B2573" w14:textId="77777777" w:rsidR="00000964" w:rsidRDefault="00CF3A0B">
      <w:pPr>
        <w:pStyle w:val="TOC3"/>
        <w:tabs>
          <w:tab w:val="right" w:leader="dot" w:pos="9620"/>
        </w:tabs>
      </w:pPr>
      <w:hyperlink r:id="rId33" w:history="1">
        <w:r>
          <w:t>Proximity</w:t>
        </w:r>
        <w:r>
          <w:tab/>
          <w:t xml:space="preserve">23 </w:t>
        </w:r>
      </w:hyperlink>
    </w:p>
    <w:p w14:paraId="64E87921" w14:textId="77777777" w:rsidR="00000964" w:rsidRDefault="00CF3A0B">
      <w:pPr>
        <w:pStyle w:val="TOC1"/>
        <w:tabs>
          <w:tab w:val="right" w:leader="dot" w:pos="9620"/>
        </w:tabs>
      </w:pPr>
      <w:hyperlink r:id="rId34" w:history="1">
        <w:r>
          <w:t>5. ZAKLJUČAK</w:t>
        </w:r>
        <w:r>
          <w:tab/>
          <w:t>25</w:t>
        </w:r>
      </w:hyperlink>
    </w:p>
    <w:p w14:paraId="457BC459" w14:textId="77777777" w:rsidR="00000964" w:rsidRDefault="00000964">
      <w:pPr>
        <w:pStyle w:val="TOC1"/>
        <w:tabs>
          <w:tab w:val="right" w:leader="dot" w:pos="9620"/>
        </w:tabs>
      </w:pPr>
    </w:p>
    <w:p w14:paraId="3828709C" w14:textId="77777777" w:rsidR="00000964" w:rsidRDefault="00CF3A0B">
      <w:r>
        <w:fldChar w:fldCharType="end"/>
      </w:r>
    </w:p>
    <w:p w14:paraId="0274E831" w14:textId="77777777" w:rsidR="00000964" w:rsidRDefault="00CF3A0B">
      <w:pPr>
        <w:spacing w:line="343" w:lineRule="auto"/>
        <w:ind w:left="-5" w:right="581"/>
      </w:pPr>
      <w:r>
        <w:rPr>
          <w:b/>
        </w:rPr>
        <w:t xml:space="preserve"> </w:t>
      </w:r>
    </w:p>
    <w:p w14:paraId="59FC5945" w14:textId="77777777" w:rsidR="00000964" w:rsidRDefault="00CF3A0B">
      <w:pPr>
        <w:spacing w:after="0"/>
        <w:ind w:left="0" w:firstLine="0"/>
        <w:jc w:val="left"/>
      </w:pPr>
      <w:r>
        <w:t xml:space="preserve"> </w:t>
      </w:r>
      <w:r>
        <w:tab/>
        <w:t xml:space="preserve"> </w:t>
      </w:r>
    </w:p>
    <w:p w14:paraId="40F9921F" w14:textId="77777777" w:rsidR="00000964" w:rsidRDefault="00CF3A0B">
      <w:pPr>
        <w:pStyle w:val="Heading1"/>
        <w:ind w:left="-5"/>
      </w:pPr>
      <w:bookmarkStart w:id="3" w:name="_Toc11016"/>
      <w:r>
        <w:t>1.</w:t>
      </w:r>
      <w:r>
        <w:rPr>
          <w:rFonts w:ascii="Arial" w:eastAsia="Arial" w:hAnsi="Arial" w:cs="Arial"/>
        </w:rPr>
        <w:t xml:space="preserve"> </w:t>
      </w:r>
      <w:r>
        <w:t xml:space="preserve">UVOD </w:t>
      </w:r>
      <w:bookmarkEnd w:id="3"/>
    </w:p>
    <w:p w14:paraId="416788E0" w14:textId="77777777" w:rsidR="00000964" w:rsidRDefault="00CF3A0B">
      <w:pPr>
        <w:spacing w:after="162"/>
        <w:ind w:left="-5" w:right="581"/>
      </w:pPr>
      <w:r>
        <w:t xml:space="preserve">Uživanju u slasticama rijetko tko može odoljeti! Na našoj web aplikaciji možete pronaći raznovrsnu ponudu torti i kolača. Iz udobnosti svog doma možete </w:t>
      </w:r>
      <w:r>
        <w:t>naručiti željeni slatkiš ili pročitati najnovije recepte za pripremu istih.</w:t>
      </w:r>
    </w:p>
    <w:p w14:paraId="3BFADC81" w14:textId="77777777" w:rsidR="00000964" w:rsidRDefault="00CF3A0B">
      <w:pPr>
        <w:spacing w:after="203"/>
        <w:ind w:left="-5" w:right="581"/>
      </w:pPr>
      <w:r>
        <w:lastRenderedPageBreak/>
        <w:t xml:space="preserve">Cilj ovog projekta je izrada jednostavne web aplikacije koja je namijenjena svim populacijama. </w:t>
      </w:r>
    </w:p>
    <w:p w14:paraId="21EA269E" w14:textId="77777777" w:rsidR="00000964" w:rsidRDefault="00CF3A0B">
      <w:pPr>
        <w:pStyle w:val="Heading2"/>
        <w:ind w:left="-5"/>
      </w:pPr>
      <w:bookmarkStart w:id="4" w:name="_Toc11017"/>
      <w:r>
        <w:t xml:space="preserve">Korisnici </w:t>
      </w:r>
      <w:bookmarkEnd w:id="4"/>
    </w:p>
    <w:p w14:paraId="2ED84880" w14:textId="77777777" w:rsidR="00000964" w:rsidRDefault="00CF3A0B">
      <w:pPr>
        <w:spacing w:after="200"/>
        <w:ind w:left="-5" w:right="581"/>
      </w:pPr>
      <w:r>
        <w:t>Web aplikacija Dolce Vita namijenjena je svim populacijama koji se žele z</w:t>
      </w:r>
      <w:r>
        <w:t xml:space="preserve">asladiti. Baza korisnika uključuje i one ljude čija informatička pismenost na ispodprosječnoj razini. Korisnici tako mogu biti i osobe starije životne dobi (60 i više godina), koji sporo tipkaju, imaju slabiji vid, sluh. </w:t>
      </w:r>
    </w:p>
    <w:p w14:paraId="3A622CD1" w14:textId="77777777" w:rsidR="00000964" w:rsidRDefault="00CF3A0B">
      <w:pPr>
        <w:pStyle w:val="Heading2"/>
        <w:ind w:left="-5"/>
      </w:pPr>
      <w:bookmarkStart w:id="5" w:name="_Toc11018"/>
      <w:r>
        <w:t xml:space="preserve">Ograničenja korištenja sustava </w:t>
      </w:r>
      <w:bookmarkEnd w:id="5"/>
    </w:p>
    <w:p w14:paraId="635E315B" w14:textId="77777777" w:rsidR="00000964" w:rsidRDefault="00CF3A0B">
      <w:pPr>
        <w:spacing w:after="207"/>
        <w:ind w:left="-5" w:right="581"/>
      </w:pPr>
      <w:r>
        <w:t>Da</w:t>
      </w:r>
      <w:r>
        <w:t xml:space="preserve"> bi se mogla koristiti web aplikacija CryptoPal korisnici moraju imati: </w:t>
      </w:r>
    </w:p>
    <w:p w14:paraId="2F984B53" w14:textId="77777777" w:rsidR="00000964" w:rsidRDefault="00CF3A0B">
      <w:pPr>
        <w:numPr>
          <w:ilvl w:val="0"/>
          <w:numId w:val="1"/>
        </w:numPr>
        <w:spacing w:after="19"/>
        <w:ind w:right="581" w:hanging="360"/>
      </w:pPr>
      <w:r>
        <w:t xml:space="preserve">Pristup internetu </w:t>
      </w:r>
    </w:p>
    <w:p w14:paraId="008E6BC6" w14:textId="77777777" w:rsidR="00000964" w:rsidRDefault="00CF3A0B">
      <w:pPr>
        <w:numPr>
          <w:ilvl w:val="0"/>
          <w:numId w:val="1"/>
        </w:numPr>
        <w:spacing w:after="174"/>
        <w:ind w:right="581" w:hanging="360"/>
      </w:pPr>
      <w:r>
        <w:t xml:space="preserve">Uređaj s web preglednikom </w:t>
      </w:r>
    </w:p>
    <w:p w14:paraId="72C93C61" w14:textId="77777777" w:rsidR="00000964" w:rsidRDefault="00CF3A0B">
      <w:pPr>
        <w:numPr>
          <w:ilvl w:val="0"/>
          <w:numId w:val="1"/>
        </w:numPr>
        <w:spacing w:after="174"/>
        <w:ind w:right="581" w:hanging="360"/>
      </w:pPr>
      <w:r>
        <w:t>Osnovno znanje rada na računalu</w:t>
      </w:r>
    </w:p>
    <w:p w14:paraId="2D1E50F3" w14:textId="77777777" w:rsidR="00000964" w:rsidRDefault="00CF3A0B">
      <w:pPr>
        <w:pStyle w:val="Heading2"/>
        <w:ind w:left="-5"/>
      </w:pPr>
      <w:bookmarkStart w:id="6" w:name="_Toc11019"/>
      <w:r>
        <w:t xml:space="preserve">Zahtjevi i zadaće </w:t>
      </w:r>
      <w:bookmarkEnd w:id="6"/>
    </w:p>
    <w:p w14:paraId="7F143518" w14:textId="77777777" w:rsidR="00000964" w:rsidRDefault="00CF3A0B">
      <w:pPr>
        <w:spacing w:after="176"/>
        <w:ind w:left="-5" w:right="581"/>
      </w:pPr>
      <w:r>
        <w:t xml:space="preserve">Zahtjevi i zadaće koje mora imati web aplikacija : </w:t>
      </w:r>
    </w:p>
    <w:p w14:paraId="4545CA1C" w14:textId="77777777" w:rsidR="00000964" w:rsidRDefault="00CF3A0B">
      <w:pPr>
        <w:numPr>
          <w:ilvl w:val="0"/>
          <w:numId w:val="2"/>
        </w:numPr>
        <w:spacing w:after="174"/>
        <w:ind w:right="581" w:hanging="360"/>
      </w:pPr>
      <w:r>
        <w:t xml:space="preserve">Vaša aplikacija će se </w:t>
      </w:r>
      <w:r>
        <w:t xml:space="preserve">koristiti iz web preglednika </w:t>
      </w:r>
    </w:p>
    <w:p w14:paraId="21677FB2" w14:textId="77777777" w:rsidR="00000964" w:rsidRDefault="00CF3A0B">
      <w:pPr>
        <w:numPr>
          <w:ilvl w:val="0"/>
          <w:numId w:val="2"/>
        </w:numPr>
        <w:spacing w:after="174"/>
        <w:ind w:right="581" w:hanging="360"/>
      </w:pPr>
      <w:r>
        <w:t>Aplikacija će se koristiti na uređajima različite veličine (</w:t>
      </w:r>
      <w:r>
        <w:rPr>
          <w:i/>
        </w:rPr>
        <w:t>smartphones</w:t>
      </w:r>
      <w:r>
        <w:t xml:space="preserve">, tableti, laptopi i desktop računala) </w:t>
      </w:r>
    </w:p>
    <w:p w14:paraId="1A9A9C3E" w14:textId="77777777" w:rsidR="00000964" w:rsidRDefault="00CF3A0B">
      <w:pPr>
        <w:numPr>
          <w:ilvl w:val="0"/>
          <w:numId w:val="2"/>
        </w:numPr>
        <w:spacing w:after="177"/>
        <w:ind w:right="581" w:hanging="360"/>
      </w:pPr>
      <w:r>
        <w:t xml:space="preserve">Korisnik može pretraživati/filtrirati produkte ili usluge </w:t>
      </w:r>
    </w:p>
    <w:p w14:paraId="3868C26D" w14:textId="77777777" w:rsidR="00000964" w:rsidRDefault="00CF3A0B">
      <w:pPr>
        <w:numPr>
          <w:ilvl w:val="0"/>
          <w:numId w:val="2"/>
        </w:numPr>
        <w:spacing w:after="174"/>
        <w:ind w:right="581" w:hanging="360"/>
      </w:pPr>
      <w:r>
        <w:t>Broj produkata/usluga koje nudite putem web aplikacije v</w:t>
      </w:r>
      <w:r>
        <w:t xml:space="preserve">eći je od 20 </w:t>
      </w:r>
    </w:p>
    <w:p w14:paraId="25F7A983" w14:textId="77777777" w:rsidR="00000964" w:rsidRDefault="00CF3A0B">
      <w:pPr>
        <w:numPr>
          <w:ilvl w:val="0"/>
          <w:numId w:val="2"/>
        </w:numPr>
        <w:spacing w:after="174"/>
        <w:ind w:right="581" w:hanging="360"/>
      </w:pPr>
      <w:r>
        <w:t xml:space="preserve">Korisnik će koristiti aplikaciju kao gost ili će se logirati u vlastiti profil </w:t>
      </w:r>
    </w:p>
    <w:p w14:paraId="292EDF3B" w14:textId="77777777" w:rsidR="00000964" w:rsidRDefault="00CF3A0B">
      <w:pPr>
        <w:numPr>
          <w:ilvl w:val="0"/>
          <w:numId w:val="2"/>
        </w:numPr>
        <w:spacing w:after="177"/>
        <w:ind w:right="581" w:hanging="360"/>
      </w:pPr>
      <w:r>
        <w:t xml:space="preserve">Broj </w:t>
      </w:r>
      <w:r>
        <w:rPr>
          <w:i/>
        </w:rPr>
        <w:t>javnih</w:t>
      </w:r>
      <w:r>
        <w:t xml:space="preserve"> stranica (one stranice koje ne zahtijevaju prijavu u sustav) je 5 </w:t>
      </w:r>
    </w:p>
    <w:p w14:paraId="0636AFB5" w14:textId="77777777" w:rsidR="00000964" w:rsidRDefault="00CF3A0B">
      <w:pPr>
        <w:numPr>
          <w:ilvl w:val="0"/>
          <w:numId w:val="2"/>
        </w:numPr>
        <w:spacing w:after="159"/>
        <w:ind w:right="581" w:hanging="360"/>
      </w:pPr>
      <w:r>
        <w:t xml:space="preserve">Jedna od javnih stranica je blog (blog mora sadržavati minimalno 20 </w:t>
      </w:r>
      <w:r>
        <w:rPr>
          <w:i/>
        </w:rPr>
        <w:t>postova</w:t>
      </w:r>
      <w:r>
        <w:t xml:space="preserve"> koje mo</w:t>
      </w:r>
      <w:r>
        <w:t xml:space="preserve">gu uključivati slike, videa, </w:t>
      </w:r>
      <w:r>
        <w:rPr>
          <w:i/>
        </w:rPr>
        <w:t>code snippet</w:t>
      </w:r>
      <w:r>
        <w:t xml:space="preserve">-e) </w:t>
      </w:r>
    </w:p>
    <w:p w14:paraId="7AFF5AFD" w14:textId="77777777" w:rsidR="00000964" w:rsidRDefault="00CF3A0B">
      <w:pPr>
        <w:spacing w:after="161"/>
        <w:ind w:left="0" w:firstLine="0"/>
        <w:jc w:val="left"/>
      </w:pPr>
      <w:r>
        <w:t xml:space="preserve"> </w:t>
      </w:r>
    </w:p>
    <w:p w14:paraId="31528A81" w14:textId="77777777" w:rsidR="00000964" w:rsidRDefault="00CF3A0B">
      <w:pPr>
        <w:spacing w:after="0"/>
        <w:ind w:left="0" w:firstLine="0"/>
        <w:jc w:val="left"/>
      </w:pPr>
      <w:r>
        <w:t xml:space="preserve"> </w:t>
      </w:r>
    </w:p>
    <w:p w14:paraId="46985499" w14:textId="77777777" w:rsidR="00000964" w:rsidRDefault="00CF3A0B">
      <w:pPr>
        <w:pStyle w:val="Heading1"/>
        <w:ind w:left="-5"/>
      </w:pPr>
      <w:bookmarkStart w:id="7" w:name="_Toc11020"/>
      <w:r>
        <w:t>2.</w:t>
      </w:r>
      <w:r>
        <w:rPr>
          <w:rFonts w:ascii="Arial" w:eastAsia="Arial" w:hAnsi="Arial" w:cs="Arial"/>
        </w:rPr>
        <w:t xml:space="preserve"> </w:t>
      </w:r>
      <w:r>
        <w:t xml:space="preserve">LOW FIDELITY PROTOTIP </w:t>
      </w:r>
      <w:bookmarkEnd w:id="7"/>
    </w:p>
    <w:p w14:paraId="5CF25456" w14:textId="77777777" w:rsidR="00000964" w:rsidRDefault="00CF3A0B">
      <w:pPr>
        <w:spacing w:after="158"/>
        <w:ind w:left="0" w:firstLine="0"/>
        <w:jc w:val="left"/>
      </w:pPr>
      <w:r>
        <w:t xml:space="preserve"> </w:t>
      </w:r>
    </w:p>
    <w:p w14:paraId="579A5084" w14:textId="77777777" w:rsidR="00000964" w:rsidRDefault="00CF3A0B">
      <w:pPr>
        <w:spacing w:after="200"/>
        <w:ind w:left="-5" w:right="581"/>
      </w:pPr>
      <w:r>
        <w:t xml:space="preserve">Koristeći zadane zahtjeve i zadaće napravljen je </w:t>
      </w:r>
      <w:r>
        <w:rPr>
          <w:i/>
        </w:rPr>
        <w:t>low fidelity</w:t>
      </w:r>
      <w:r>
        <w:t xml:space="preserve"> prototip uz pomoć olovke i papira</w:t>
      </w:r>
      <w:hyperlink r:id="rId35" w:history="1">
        <w:r>
          <w:t>.</w:t>
        </w:r>
      </w:hyperlink>
      <w:r>
        <w:t xml:space="preserve"> Na sljedećim slikama prikazan je </w:t>
      </w:r>
      <w:r>
        <w:t xml:space="preserve">njegov izgled. </w:t>
      </w:r>
    </w:p>
    <w:p w14:paraId="560FB9A9" w14:textId="77777777" w:rsidR="00000964" w:rsidRDefault="00CF3A0B">
      <w:pPr>
        <w:pStyle w:val="Heading2"/>
        <w:ind w:left="-5"/>
      </w:pPr>
      <w:bookmarkStart w:id="8" w:name="_Toc11021"/>
      <w:r>
        <w:lastRenderedPageBreak/>
        <w:t xml:space="preserve">Desktop verzija </w:t>
      </w:r>
      <w:bookmarkEnd w:id="8"/>
    </w:p>
    <w:p w14:paraId="34525CD7" w14:textId="77777777" w:rsidR="00000964" w:rsidRDefault="00CF3A0B">
      <w:pPr>
        <w:spacing w:after="62"/>
        <w:ind w:left="0" w:right="641" w:firstLine="0"/>
        <w:jc w:val="right"/>
      </w:pPr>
      <w:r>
        <w:rPr>
          <w:noProof/>
        </w:rPr>
        <w:drawing>
          <wp:inline distT="0" distB="0" distL="0" distR="0" wp14:anchorId="5E657145" wp14:editId="74B747B8">
            <wp:extent cx="4581528" cy="6108704"/>
            <wp:effectExtent l="17462" t="1588" r="7934" b="7934"/>
            <wp:docPr id="1" name="Picture 1"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rot="16200004">
                      <a:off x="0" y="0"/>
                      <a:ext cx="4581528" cy="6108704"/>
                    </a:xfrm>
                    <a:prstGeom prst="rect">
                      <a:avLst/>
                    </a:prstGeom>
                    <a:noFill/>
                    <a:ln>
                      <a:noFill/>
                      <a:prstDash/>
                    </a:ln>
                  </pic:spPr>
                </pic:pic>
              </a:graphicData>
            </a:graphic>
          </wp:inline>
        </w:drawing>
      </w:r>
      <w:r>
        <w:t xml:space="preserve"> </w:t>
      </w:r>
    </w:p>
    <w:p w14:paraId="56C072C7" w14:textId="77777777" w:rsidR="00000964" w:rsidRDefault="00CF3A0B">
      <w:pPr>
        <w:spacing w:after="174"/>
        <w:ind w:right="594"/>
        <w:jc w:val="center"/>
      </w:pPr>
      <w:r>
        <w:rPr>
          <w:i/>
          <w:color w:val="44546A"/>
          <w:sz w:val="18"/>
        </w:rPr>
        <w:t xml:space="preserve">Slika 1 Low fidelity prototip - Početni zaslon  </w:t>
      </w:r>
    </w:p>
    <w:p w14:paraId="300031DB" w14:textId="77777777" w:rsidR="00000964" w:rsidRDefault="00CF3A0B">
      <w:pPr>
        <w:spacing w:after="62"/>
        <w:ind w:left="0" w:firstLine="0"/>
        <w:jc w:val="right"/>
      </w:pPr>
      <w:r>
        <w:rPr>
          <w:noProof/>
        </w:rPr>
        <w:lastRenderedPageBreak/>
        <w:drawing>
          <wp:inline distT="0" distB="0" distL="0" distR="0" wp14:anchorId="36474E03" wp14:editId="68889FC8">
            <wp:extent cx="4581528" cy="6108704"/>
            <wp:effectExtent l="17462" t="1588" r="7934" b="7934"/>
            <wp:docPr id="2" name="Picture 2"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rot="16200004">
                      <a:off x="0" y="0"/>
                      <a:ext cx="4581528" cy="6108704"/>
                    </a:xfrm>
                    <a:prstGeom prst="rect">
                      <a:avLst/>
                    </a:prstGeom>
                    <a:noFill/>
                    <a:ln>
                      <a:noFill/>
                      <a:prstDash/>
                    </a:ln>
                  </pic:spPr>
                </pic:pic>
              </a:graphicData>
            </a:graphic>
          </wp:inline>
        </w:drawing>
      </w:r>
      <w:r>
        <w:t xml:space="preserve"> </w:t>
      </w:r>
    </w:p>
    <w:p w14:paraId="1285782D" w14:textId="77777777" w:rsidR="00000964" w:rsidRDefault="00CF3A0B">
      <w:pPr>
        <w:spacing w:after="219"/>
        <w:ind w:left="2348"/>
        <w:jc w:val="left"/>
      </w:pPr>
      <w:r>
        <w:rPr>
          <w:i/>
          <w:color w:val="44546A"/>
          <w:sz w:val="18"/>
        </w:rPr>
        <w:t xml:space="preserve">Slika 2 Low fidelity prototip - Prikaz ponude torti i kolača </w:t>
      </w:r>
    </w:p>
    <w:p w14:paraId="2560131E" w14:textId="77777777" w:rsidR="00000964" w:rsidRDefault="00CF3A0B">
      <w:pPr>
        <w:spacing w:after="0"/>
        <w:ind w:left="0" w:firstLine="0"/>
        <w:jc w:val="left"/>
      </w:pPr>
      <w:r>
        <w:t xml:space="preserve"> </w:t>
      </w:r>
    </w:p>
    <w:p w14:paraId="71CA2549" w14:textId="77777777" w:rsidR="00000964" w:rsidRDefault="00CF3A0B">
      <w:pPr>
        <w:spacing w:after="62"/>
        <w:ind w:left="0" w:firstLine="0"/>
        <w:jc w:val="right"/>
      </w:pPr>
      <w:r>
        <w:rPr>
          <w:noProof/>
        </w:rPr>
        <w:lastRenderedPageBreak/>
        <w:drawing>
          <wp:inline distT="0" distB="0" distL="0" distR="0" wp14:anchorId="5C669B90" wp14:editId="676AD055">
            <wp:extent cx="4581528" cy="6108704"/>
            <wp:effectExtent l="17462" t="1588" r="7934" b="7934"/>
            <wp:docPr id="3" name="Picture 3"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16200004">
                      <a:off x="0" y="0"/>
                      <a:ext cx="4581528" cy="6108704"/>
                    </a:xfrm>
                    <a:prstGeom prst="rect">
                      <a:avLst/>
                    </a:prstGeom>
                    <a:noFill/>
                    <a:ln>
                      <a:noFill/>
                      <a:prstDash/>
                    </a:ln>
                  </pic:spPr>
                </pic:pic>
              </a:graphicData>
            </a:graphic>
          </wp:inline>
        </w:drawing>
      </w:r>
      <w:r>
        <w:t xml:space="preserve"> </w:t>
      </w:r>
    </w:p>
    <w:p w14:paraId="730554FB" w14:textId="77777777" w:rsidR="00000964" w:rsidRDefault="00CF3A0B">
      <w:pPr>
        <w:spacing w:after="219"/>
        <w:ind w:right="593"/>
        <w:jc w:val="center"/>
      </w:pPr>
      <w:r>
        <w:rPr>
          <w:i/>
          <w:color w:val="44546A"/>
          <w:sz w:val="18"/>
        </w:rPr>
        <w:t>Slika 3 Low fidelity prototip - Prikaz za naručivanje iz ponude</w:t>
      </w:r>
    </w:p>
    <w:p w14:paraId="2E9A1DF1" w14:textId="77777777" w:rsidR="00000964" w:rsidRDefault="00CF3A0B">
      <w:pPr>
        <w:spacing w:after="160"/>
        <w:ind w:left="0" w:firstLine="0"/>
        <w:jc w:val="left"/>
      </w:pPr>
      <w:r>
        <w:t xml:space="preserve"> </w:t>
      </w:r>
    </w:p>
    <w:p w14:paraId="697B6AA9" w14:textId="77777777" w:rsidR="00000964" w:rsidRDefault="00CF3A0B">
      <w:pPr>
        <w:spacing w:after="158"/>
        <w:ind w:left="0" w:firstLine="0"/>
        <w:jc w:val="left"/>
      </w:pPr>
      <w:r>
        <w:t xml:space="preserve"> </w:t>
      </w:r>
    </w:p>
    <w:p w14:paraId="3EB7B381" w14:textId="77777777" w:rsidR="00000964" w:rsidRDefault="00CF3A0B">
      <w:pPr>
        <w:spacing w:after="158"/>
        <w:ind w:left="0" w:firstLine="0"/>
        <w:jc w:val="left"/>
      </w:pPr>
      <w:r>
        <w:t xml:space="preserve"> </w:t>
      </w:r>
    </w:p>
    <w:p w14:paraId="286E3B19" w14:textId="77777777" w:rsidR="00000964" w:rsidRDefault="00CF3A0B">
      <w:pPr>
        <w:spacing w:after="160"/>
        <w:ind w:left="0" w:firstLine="0"/>
        <w:jc w:val="left"/>
      </w:pPr>
      <w:r>
        <w:t xml:space="preserve"> </w:t>
      </w:r>
    </w:p>
    <w:p w14:paraId="27DE02C1" w14:textId="77777777" w:rsidR="00000964" w:rsidRDefault="00CF3A0B">
      <w:pPr>
        <w:spacing w:after="158"/>
        <w:ind w:left="0" w:firstLine="0"/>
        <w:jc w:val="left"/>
      </w:pPr>
      <w:r>
        <w:t xml:space="preserve"> </w:t>
      </w:r>
    </w:p>
    <w:p w14:paraId="0B1C6355" w14:textId="77777777" w:rsidR="00000964" w:rsidRDefault="00CF3A0B">
      <w:pPr>
        <w:spacing w:after="0"/>
        <w:ind w:left="0" w:firstLine="0"/>
        <w:jc w:val="left"/>
      </w:pPr>
      <w:r>
        <w:t xml:space="preserve"> </w:t>
      </w:r>
    </w:p>
    <w:p w14:paraId="5B1B76B7" w14:textId="77777777" w:rsidR="00000964" w:rsidRDefault="00CF3A0B">
      <w:pPr>
        <w:spacing w:after="64"/>
        <w:ind w:left="0" w:right="108" w:firstLine="0"/>
        <w:jc w:val="right"/>
      </w:pPr>
      <w:r>
        <w:rPr>
          <w:noProof/>
        </w:rPr>
        <w:lastRenderedPageBreak/>
        <w:drawing>
          <wp:inline distT="0" distB="0" distL="0" distR="0" wp14:anchorId="07C731BC" wp14:editId="7FCBBF80">
            <wp:extent cx="4581528" cy="6108704"/>
            <wp:effectExtent l="17462" t="1588" r="7934" b="7934"/>
            <wp:docPr id="4" name="Picture 4"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rot="16200004">
                      <a:off x="0" y="0"/>
                      <a:ext cx="4581528" cy="6108704"/>
                    </a:xfrm>
                    <a:prstGeom prst="rect">
                      <a:avLst/>
                    </a:prstGeom>
                    <a:noFill/>
                    <a:ln>
                      <a:noFill/>
                      <a:prstDash/>
                    </a:ln>
                  </pic:spPr>
                </pic:pic>
              </a:graphicData>
            </a:graphic>
          </wp:inline>
        </w:drawing>
      </w:r>
      <w:r>
        <w:t xml:space="preserve"> </w:t>
      </w:r>
    </w:p>
    <w:p w14:paraId="47A62538" w14:textId="77777777" w:rsidR="00000964" w:rsidRDefault="00CF3A0B">
      <w:pPr>
        <w:spacing w:after="0"/>
        <w:ind w:left="2242"/>
        <w:jc w:val="left"/>
      </w:pPr>
      <w:r>
        <w:rPr>
          <w:i/>
          <w:color w:val="44546A"/>
          <w:sz w:val="18"/>
        </w:rPr>
        <w:t xml:space="preserve">Slika 4 Low </w:t>
      </w:r>
      <w:r>
        <w:rPr>
          <w:i/>
          <w:color w:val="44546A"/>
          <w:sz w:val="18"/>
        </w:rPr>
        <w:t>fidelity prototip – Prikaz za stranicu s Informacijama</w:t>
      </w:r>
    </w:p>
    <w:p w14:paraId="4BEEADE9" w14:textId="77777777" w:rsidR="00000964" w:rsidRDefault="00CF3A0B">
      <w:pPr>
        <w:spacing w:after="62"/>
        <w:ind w:left="0" w:right="134" w:firstLine="0"/>
        <w:jc w:val="right"/>
      </w:pPr>
      <w:r>
        <w:rPr>
          <w:noProof/>
        </w:rPr>
        <w:lastRenderedPageBreak/>
        <w:drawing>
          <wp:inline distT="0" distB="0" distL="0" distR="0" wp14:anchorId="467E9945" wp14:editId="01CACB01">
            <wp:extent cx="4581528" cy="6108704"/>
            <wp:effectExtent l="17462" t="1588" r="7934" b="7934"/>
            <wp:docPr id="5" name="Picture 5"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rot="16200004">
                      <a:off x="0" y="0"/>
                      <a:ext cx="4581528" cy="6108704"/>
                    </a:xfrm>
                    <a:prstGeom prst="rect">
                      <a:avLst/>
                    </a:prstGeom>
                    <a:noFill/>
                    <a:ln>
                      <a:noFill/>
                      <a:prstDash/>
                    </a:ln>
                  </pic:spPr>
                </pic:pic>
              </a:graphicData>
            </a:graphic>
          </wp:inline>
        </w:drawing>
      </w:r>
      <w:r>
        <w:t xml:space="preserve"> </w:t>
      </w:r>
    </w:p>
    <w:p w14:paraId="1E9291F2" w14:textId="77777777" w:rsidR="00000964" w:rsidRDefault="00CF3A0B">
      <w:pPr>
        <w:spacing w:after="0"/>
        <w:ind w:left="3013"/>
        <w:jc w:val="left"/>
      </w:pPr>
      <w:r>
        <w:rPr>
          <w:i/>
          <w:color w:val="44546A"/>
          <w:sz w:val="18"/>
        </w:rPr>
        <w:t>Slika 5 Low fidelity prototip – Prikaz stranice Blog</w:t>
      </w:r>
    </w:p>
    <w:p w14:paraId="77F5C3A2" w14:textId="77777777" w:rsidR="00000964" w:rsidRDefault="00CF3A0B">
      <w:pPr>
        <w:spacing w:after="62"/>
        <w:ind w:left="0" w:right="209" w:firstLine="0"/>
        <w:jc w:val="right"/>
      </w:pPr>
      <w:r>
        <w:rPr>
          <w:noProof/>
        </w:rPr>
        <w:lastRenderedPageBreak/>
        <w:drawing>
          <wp:inline distT="0" distB="0" distL="0" distR="0" wp14:anchorId="5BDA9E28" wp14:editId="6CF25898">
            <wp:extent cx="6108704" cy="8145146"/>
            <wp:effectExtent l="0" t="0" r="6346" b="8254"/>
            <wp:docPr id="6" name="Picture 6"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08704" cy="8145146"/>
                    </a:xfrm>
                    <a:prstGeom prst="rect">
                      <a:avLst/>
                    </a:prstGeom>
                    <a:noFill/>
                    <a:ln>
                      <a:noFill/>
                      <a:prstDash/>
                    </a:ln>
                  </pic:spPr>
                </pic:pic>
              </a:graphicData>
            </a:graphic>
          </wp:inline>
        </w:drawing>
      </w:r>
      <w:r>
        <w:t xml:space="preserve"> </w:t>
      </w:r>
    </w:p>
    <w:p w14:paraId="2A5F0C13" w14:textId="77777777" w:rsidR="00000964" w:rsidRDefault="00CF3A0B">
      <w:pPr>
        <w:spacing w:after="219"/>
        <w:ind w:left="1858"/>
        <w:jc w:val="left"/>
      </w:pPr>
      <w:r>
        <w:rPr>
          <w:i/>
          <w:color w:val="44546A"/>
          <w:sz w:val="18"/>
        </w:rPr>
        <w:t xml:space="preserve">Slika 6 Low fidelity prototip - Stranice s formama za prijavu i registraciju </w:t>
      </w:r>
    </w:p>
    <w:p w14:paraId="1B5EEFE0" w14:textId="77777777" w:rsidR="00000964" w:rsidRDefault="00CF3A0B">
      <w:pPr>
        <w:spacing w:after="0"/>
        <w:ind w:left="0" w:firstLine="0"/>
        <w:jc w:val="left"/>
      </w:pPr>
      <w:r>
        <w:t xml:space="preserve"> </w:t>
      </w:r>
    </w:p>
    <w:p w14:paraId="242515FB" w14:textId="77777777" w:rsidR="00000964" w:rsidRDefault="00CF3A0B">
      <w:pPr>
        <w:pStyle w:val="Heading2"/>
        <w:ind w:left="-5"/>
      </w:pPr>
      <w:bookmarkStart w:id="9" w:name="_Toc11022"/>
      <w:r>
        <w:lastRenderedPageBreak/>
        <w:t xml:space="preserve">Mobilna verzija </w:t>
      </w:r>
      <w:bookmarkEnd w:id="9"/>
    </w:p>
    <w:p w14:paraId="3DC8FB1A" w14:textId="77777777" w:rsidR="00000964" w:rsidRDefault="00CF3A0B">
      <w:pPr>
        <w:spacing w:after="62"/>
        <w:ind w:left="0" w:right="3226" w:firstLine="0"/>
        <w:jc w:val="center"/>
      </w:pPr>
      <w:r>
        <w:rPr>
          <w:noProof/>
        </w:rPr>
        <w:drawing>
          <wp:inline distT="0" distB="0" distL="0" distR="0" wp14:anchorId="283DBDED" wp14:editId="63ABE691">
            <wp:extent cx="3497579" cy="4381503"/>
            <wp:effectExtent l="0" t="0" r="7621" b="0"/>
            <wp:docPr id="7" name="Picture 7"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97579" cy="4381503"/>
                    </a:xfrm>
                    <a:prstGeom prst="rect">
                      <a:avLst/>
                    </a:prstGeom>
                    <a:noFill/>
                    <a:ln>
                      <a:noFill/>
                      <a:prstDash/>
                    </a:ln>
                  </pic:spPr>
                </pic:pic>
              </a:graphicData>
            </a:graphic>
          </wp:inline>
        </w:drawing>
      </w:r>
    </w:p>
    <w:p w14:paraId="6255E1C5" w14:textId="77777777" w:rsidR="00000964" w:rsidRDefault="00CF3A0B">
      <w:pPr>
        <w:spacing w:after="173"/>
        <w:ind w:left="2136"/>
      </w:pPr>
      <w:r>
        <w:rPr>
          <w:i/>
          <w:color w:val="44546A"/>
          <w:sz w:val="18"/>
        </w:rPr>
        <w:t xml:space="preserve">Slika 7 Low fidelity prototip - </w:t>
      </w:r>
      <w:r>
        <w:rPr>
          <w:i/>
          <w:color w:val="44546A"/>
          <w:sz w:val="18"/>
        </w:rPr>
        <w:t>Početni zaslon na mobilnom uređaju</w:t>
      </w:r>
    </w:p>
    <w:p w14:paraId="13C32DCB" w14:textId="77777777" w:rsidR="00000964" w:rsidRDefault="00CF3A0B">
      <w:pPr>
        <w:spacing w:after="65"/>
        <w:ind w:left="0" w:right="3226" w:firstLine="0"/>
        <w:jc w:val="right"/>
      </w:pPr>
      <w:r>
        <w:rPr>
          <w:noProof/>
        </w:rPr>
        <w:lastRenderedPageBreak/>
        <w:drawing>
          <wp:inline distT="0" distB="0" distL="0" distR="0" wp14:anchorId="54B92EBA" wp14:editId="5F427E8B">
            <wp:extent cx="3223260" cy="4305296"/>
            <wp:effectExtent l="0" t="0" r="0" b="4"/>
            <wp:docPr id="8" name="Picture 8"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23260" cy="4305296"/>
                    </a:xfrm>
                    <a:prstGeom prst="rect">
                      <a:avLst/>
                    </a:prstGeom>
                    <a:noFill/>
                    <a:ln>
                      <a:noFill/>
                      <a:prstDash/>
                    </a:ln>
                  </pic:spPr>
                </pic:pic>
              </a:graphicData>
            </a:graphic>
          </wp:inline>
        </w:drawing>
      </w:r>
      <w:r>
        <w:t xml:space="preserve"> </w:t>
      </w:r>
    </w:p>
    <w:p w14:paraId="41C07573" w14:textId="77777777" w:rsidR="00000964" w:rsidRDefault="00CF3A0B">
      <w:pPr>
        <w:spacing w:after="88"/>
        <w:ind w:right="2124"/>
        <w:jc w:val="center"/>
      </w:pPr>
      <w:r>
        <w:rPr>
          <w:i/>
          <w:color w:val="44546A"/>
          <w:sz w:val="18"/>
        </w:rPr>
        <w:t>Slika 8 Low fidelity prototip - Prikaz ponude torti i kolača</w:t>
      </w:r>
    </w:p>
    <w:p w14:paraId="0F66992B" w14:textId="77777777" w:rsidR="00000964" w:rsidRDefault="00CF3A0B">
      <w:pPr>
        <w:spacing w:after="64"/>
        <w:ind w:left="0" w:right="543" w:firstLine="0"/>
        <w:jc w:val="center"/>
      </w:pPr>
      <w:r>
        <w:rPr>
          <w:noProof/>
        </w:rPr>
        <w:lastRenderedPageBreak/>
        <w:drawing>
          <wp:inline distT="0" distB="0" distL="0" distR="0" wp14:anchorId="14FD86B2" wp14:editId="5D25193A">
            <wp:extent cx="3619496" cy="5867403"/>
            <wp:effectExtent l="0" t="0" r="4" b="0"/>
            <wp:docPr id="9" name="Picture 9"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19496" cy="5867403"/>
                    </a:xfrm>
                    <a:prstGeom prst="rect">
                      <a:avLst/>
                    </a:prstGeom>
                    <a:noFill/>
                    <a:ln>
                      <a:noFill/>
                      <a:prstDash/>
                    </a:ln>
                  </pic:spPr>
                </pic:pic>
              </a:graphicData>
            </a:graphic>
          </wp:inline>
        </w:drawing>
      </w:r>
      <w:r>
        <w:t xml:space="preserve"> </w:t>
      </w:r>
    </w:p>
    <w:p w14:paraId="6E0EB8AC" w14:textId="77777777" w:rsidR="00000964" w:rsidRDefault="00CF3A0B">
      <w:pPr>
        <w:spacing w:after="174"/>
        <w:ind w:right="595"/>
        <w:jc w:val="center"/>
      </w:pPr>
      <w:r>
        <w:rPr>
          <w:i/>
          <w:color w:val="44546A"/>
          <w:sz w:val="18"/>
        </w:rPr>
        <w:t>Slika 9 Low fidelity prototip – Prikaz stranice za naručivanje</w:t>
      </w:r>
    </w:p>
    <w:p w14:paraId="45CF8536" w14:textId="77777777" w:rsidR="00000964" w:rsidRDefault="00CF3A0B">
      <w:pPr>
        <w:spacing w:after="64"/>
        <w:ind w:left="0" w:right="543" w:firstLine="0"/>
        <w:jc w:val="center"/>
      </w:pPr>
      <w:r>
        <w:rPr>
          <w:noProof/>
        </w:rPr>
        <w:lastRenderedPageBreak/>
        <w:drawing>
          <wp:inline distT="0" distB="0" distL="0" distR="0" wp14:anchorId="7345B99B" wp14:editId="54EE72F5">
            <wp:extent cx="3566160" cy="5318763"/>
            <wp:effectExtent l="0" t="0" r="0" b="0"/>
            <wp:docPr id="10" name="Picture 10"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66160" cy="5318763"/>
                    </a:xfrm>
                    <a:prstGeom prst="rect">
                      <a:avLst/>
                    </a:prstGeom>
                    <a:noFill/>
                    <a:ln>
                      <a:noFill/>
                      <a:prstDash/>
                    </a:ln>
                  </pic:spPr>
                </pic:pic>
              </a:graphicData>
            </a:graphic>
          </wp:inline>
        </w:drawing>
      </w:r>
      <w:r>
        <w:t xml:space="preserve"> </w:t>
      </w:r>
    </w:p>
    <w:p w14:paraId="453643A8" w14:textId="77777777" w:rsidR="00000964" w:rsidRDefault="00CF3A0B">
      <w:pPr>
        <w:spacing w:after="173"/>
        <w:ind w:left="1425"/>
        <w:jc w:val="left"/>
      </w:pPr>
      <w:r>
        <w:rPr>
          <w:i/>
          <w:color w:val="44546A"/>
          <w:sz w:val="18"/>
        </w:rPr>
        <w:t xml:space="preserve">Slika 10 Low fidelity prototip – Prikaz stranice s informacijama </w:t>
      </w:r>
    </w:p>
    <w:p w14:paraId="4DCE521B" w14:textId="77777777" w:rsidR="00000964" w:rsidRDefault="00CF3A0B">
      <w:pPr>
        <w:spacing w:after="64"/>
        <w:ind w:left="0" w:right="3226" w:firstLine="0"/>
        <w:jc w:val="right"/>
      </w:pPr>
      <w:r>
        <w:rPr>
          <w:noProof/>
        </w:rPr>
        <w:lastRenderedPageBreak/>
        <w:drawing>
          <wp:inline distT="0" distB="0" distL="0" distR="0" wp14:anchorId="5ABD0063" wp14:editId="1FC4B893">
            <wp:extent cx="2567936" cy="3931920"/>
            <wp:effectExtent l="0" t="0" r="3814" b="0"/>
            <wp:docPr id="11" name="Picture 11"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7936" cy="3931920"/>
                    </a:xfrm>
                    <a:prstGeom prst="rect">
                      <a:avLst/>
                    </a:prstGeom>
                    <a:noFill/>
                    <a:ln>
                      <a:noFill/>
                      <a:prstDash/>
                    </a:ln>
                  </pic:spPr>
                </pic:pic>
              </a:graphicData>
            </a:graphic>
          </wp:inline>
        </w:drawing>
      </w:r>
      <w:r>
        <w:t xml:space="preserve"> </w:t>
      </w:r>
    </w:p>
    <w:p w14:paraId="7F30B9FC" w14:textId="77777777" w:rsidR="00000964" w:rsidRDefault="00CF3A0B">
      <w:pPr>
        <w:spacing w:after="0"/>
        <w:ind w:left="2160"/>
        <w:jc w:val="left"/>
        <w:rPr>
          <w:i/>
          <w:color w:val="44546A"/>
          <w:sz w:val="18"/>
        </w:rPr>
      </w:pPr>
      <w:r>
        <w:rPr>
          <w:i/>
          <w:color w:val="44546A"/>
          <w:sz w:val="18"/>
        </w:rPr>
        <w:t>Slika 11 Low fideli</w:t>
      </w:r>
      <w:r>
        <w:rPr>
          <w:i/>
          <w:color w:val="44546A"/>
          <w:sz w:val="18"/>
        </w:rPr>
        <w:t xml:space="preserve">ty prototip - Prikaz stranice Blog na mobilnom uređaju </w:t>
      </w:r>
    </w:p>
    <w:p w14:paraId="0B5BF322" w14:textId="77777777" w:rsidR="00000964" w:rsidRDefault="00000964">
      <w:pPr>
        <w:spacing w:after="0"/>
        <w:ind w:left="2160"/>
        <w:jc w:val="left"/>
        <w:rPr>
          <w:i/>
          <w:color w:val="44546A"/>
          <w:sz w:val="18"/>
        </w:rPr>
      </w:pPr>
    </w:p>
    <w:p w14:paraId="618B191F" w14:textId="77777777" w:rsidR="00000964" w:rsidRDefault="00000964">
      <w:pPr>
        <w:spacing w:after="0"/>
        <w:ind w:left="2160"/>
        <w:jc w:val="left"/>
        <w:rPr>
          <w:i/>
          <w:color w:val="44546A"/>
          <w:sz w:val="18"/>
        </w:rPr>
      </w:pPr>
    </w:p>
    <w:p w14:paraId="304F95D3" w14:textId="77777777" w:rsidR="00000964" w:rsidRDefault="00000964">
      <w:pPr>
        <w:spacing w:after="0"/>
        <w:ind w:left="2160"/>
        <w:jc w:val="left"/>
        <w:rPr>
          <w:i/>
          <w:color w:val="44546A"/>
          <w:sz w:val="18"/>
        </w:rPr>
      </w:pPr>
    </w:p>
    <w:p w14:paraId="78339824" w14:textId="77777777" w:rsidR="00000964" w:rsidRDefault="00000964">
      <w:pPr>
        <w:spacing w:after="0"/>
        <w:ind w:left="2160"/>
        <w:jc w:val="left"/>
        <w:rPr>
          <w:i/>
          <w:color w:val="44546A"/>
          <w:sz w:val="18"/>
        </w:rPr>
      </w:pPr>
    </w:p>
    <w:p w14:paraId="6E608AC5" w14:textId="77777777" w:rsidR="00000964" w:rsidRDefault="00CF3A0B">
      <w:pPr>
        <w:spacing w:after="0"/>
        <w:ind w:left="2160"/>
      </w:pPr>
      <w:r>
        <w:rPr>
          <w:noProof/>
        </w:rPr>
        <w:drawing>
          <wp:inline distT="0" distB="0" distL="0" distR="0" wp14:anchorId="58E99460" wp14:editId="13EE10D4">
            <wp:extent cx="4155591" cy="3324639"/>
            <wp:effectExtent l="0" t="0" r="0" b="9111"/>
            <wp:docPr id="12" name="Picture 12"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55591" cy="3324639"/>
                    </a:xfrm>
                    <a:prstGeom prst="rect">
                      <a:avLst/>
                    </a:prstGeom>
                    <a:noFill/>
                    <a:ln>
                      <a:noFill/>
                      <a:prstDash/>
                    </a:ln>
                  </pic:spPr>
                </pic:pic>
              </a:graphicData>
            </a:graphic>
          </wp:inline>
        </w:drawing>
      </w:r>
    </w:p>
    <w:p w14:paraId="08B8A4C6" w14:textId="77777777" w:rsidR="00000964" w:rsidRDefault="00CF3A0B">
      <w:pPr>
        <w:spacing w:after="0"/>
        <w:ind w:left="2160"/>
        <w:jc w:val="center"/>
      </w:pPr>
      <w:r>
        <w:rPr>
          <w:i/>
          <w:color w:val="44546A"/>
          <w:sz w:val="18"/>
        </w:rPr>
        <w:t>Slika 12 Low fidelity prototip - Prikaz stranice za registraciju i logiranje</w:t>
      </w:r>
    </w:p>
    <w:p w14:paraId="2E96077D" w14:textId="77777777" w:rsidR="00000964" w:rsidRDefault="00CF3A0B">
      <w:pPr>
        <w:pStyle w:val="Heading1"/>
        <w:pageBreakBefore/>
        <w:ind w:left="-5"/>
      </w:pPr>
      <w:bookmarkStart w:id="10" w:name="_Toc11023"/>
      <w:r>
        <w:lastRenderedPageBreak/>
        <w:t>3.</w:t>
      </w:r>
      <w:r>
        <w:rPr>
          <w:rFonts w:ascii="Arial" w:eastAsia="Arial" w:hAnsi="Arial" w:cs="Arial"/>
        </w:rPr>
        <w:t xml:space="preserve"> </w:t>
      </w:r>
      <w:r>
        <w:t xml:space="preserve">HIGH FIDELITY PROTOTIP </w:t>
      </w:r>
      <w:bookmarkEnd w:id="10"/>
    </w:p>
    <w:p w14:paraId="4CAA0BCB" w14:textId="77777777" w:rsidR="00000964" w:rsidRDefault="00CF3A0B">
      <w:pPr>
        <w:spacing w:after="203"/>
        <w:ind w:left="-5" w:right="581"/>
      </w:pPr>
      <w:r>
        <w:t xml:space="preserve">Nakon izrade </w:t>
      </w:r>
      <w:r>
        <w:rPr>
          <w:i/>
        </w:rPr>
        <w:t>low fidelity</w:t>
      </w:r>
      <w:r>
        <w:t xml:space="preserve"> prototipa, slijedi izrada </w:t>
      </w:r>
      <w:r>
        <w:rPr>
          <w:i/>
        </w:rPr>
        <w:t>high fidelity</w:t>
      </w:r>
      <w:r>
        <w:t xml:space="preserve"> prototipa. Za </w:t>
      </w:r>
      <w:r>
        <w:t xml:space="preserve">izradu prototipa korištena ja aplikacija Figma s kojom se može simulirati ponašanje sučelja koje se dizajnira. </w:t>
      </w:r>
    </w:p>
    <w:p w14:paraId="32934C3B" w14:textId="77777777" w:rsidR="00000964" w:rsidRDefault="00CF3A0B">
      <w:pPr>
        <w:pStyle w:val="Heading2"/>
        <w:ind w:left="-5"/>
      </w:pPr>
      <w:bookmarkStart w:id="11" w:name="_Toc11024"/>
      <w:r>
        <w:t xml:space="preserve">Desktop verzija </w:t>
      </w:r>
      <w:bookmarkEnd w:id="11"/>
    </w:p>
    <w:p w14:paraId="57E032F9" w14:textId="77777777" w:rsidR="00000964" w:rsidRDefault="00CF3A0B">
      <w:pPr>
        <w:spacing w:after="62"/>
        <w:ind w:left="0" w:right="1226" w:firstLine="0"/>
        <w:jc w:val="right"/>
      </w:pPr>
      <w:r>
        <w:rPr>
          <w:noProof/>
        </w:rPr>
        <w:drawing>
          <wp:inline distT="0" distB="0" distL="0" distR="0" wp14:anchorId="2F084259" wp14:editId="6AE6260C">
            <wp:extent cx="4729624" cy="3350068"/>
            <wp:effectExtent l="0" t="0" r="0" b="2732"/>
            <wp:docPr id="13" name="Picture 1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29624" cy="3350068"/>
                    </a:xfrm>
                    <a:prstGeom prst="rect">
                      <a:avLst/>
                    </a:prstGeom>
                    <a:noFill/>
                    <a:ln>
                      <a:noFill/>
                      <a:prstDash/>
                    </a:ln>
                  </pic:spPr>
                </pic:pic>
              </a:graphicData>
            </a:graphic>
          </wp:inline>
        </w:drawing>
      </w:r>
      <w:r>
        <w:t xml:space="preserve"> </w:t>
      </w:r>
    </w:p>
    <w:p w14:paraId="4F10557F" w14:textId="77777777" w:rsidR="00000964" w:rsidRDefault="00CF3A0B">
      <w:pPr>
        <w:spacing w:after="174"/>
        <w:ind w:right="591"/>
        <w:jc w:val="center"/>
      </w:pPr>
      <w:r>
        <w:rPr>
          <w:i/>
          <w:color w:val="44546A"/>
          <w:sz w:val="18"/>
        </w:rPr>
        <w:t xml:space="preserve">Slika 13 High fidelity prototip - Početna stranica </w:t>
      </w:r>
    </w:p>
    <w:p w14:paraId="40ACB736" w14:textId="77777777" w:rsidR="00000964" w:rsidRDefault="00CF3A0B">
      <w:pPr>
        <w:spacing w:after="65"/>
        <w:ind w:left="0" w:right="1217" w:firstLine="0"/>
        <w:jc w:val="right"/>
      </w:pPr>
      <w:r>
        <w:rPr>
          <w:noProof/>
        </w:rPr>
        <w:drawing>
          <wp:inline distT="0" distB="0" distL="0" distR="0" wp14:anchorId="1A4E92C6" wp14:editId="53616582">
            <wp:extent cx="4721797" cy="3347472"/>
            <wp:effectExtent l="0" t="0" r="2603" b="5328"/>
            <wp:docPr id="14" name="Picture 1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21797" cy="3347472"/>
                    </a:xfrm>
                    <a:prstGeom prst="rect">
                      <a:avLst/>
                    </a:prstGeom>
                    <a:noFill/>
                    <a:ln>
                      <a:noFill/>
                      <a:prstDash/>
                    </a:ln>
                  </pic:spPr>
                </pic:pic>
              </a:graphicData>
            </a:graphic>
          </wp:inline>
        </w:drawing>
      </w:r>
      <w:r>
        <w:t xml:space="preserve"> </w:t>
      </w:r>
    </w:p>
    <w:p w14:paraId="3CFD76CC" w14:textId="77777777" w:rsidR="00000964" w:rsidRDefault="00CF3A0B">
      <w:pPr>
        <w:spacing w:after="174"/>
        <w:ind w:right="596"/>
        <w:jc w:val="center"/>
      </w:pPr>
      <w:r>
        <w:rPr>
          <w:i/>
          <w:color w:val="44546A"/>
          <w:sz w:val="18"/>
        </w:rPr>
        <w:t>Slika 14 High fidelity prototip – Stranica s ponudom</w:t>
      </w:r>
    </w:p>
    <w:p w14:paraId="62C34454" w14:textId="77777777" w:rsidR="00000964" w:rsidRDefault="00CF3A0B">
      <w:pPr>
        <w:spacing w:after="64"/>
        <w:ind w:left="0" w:right="1003" w:firstLine="0"/>
        <w:jc w:val="center"/>
      </w:pPr>
      <w:r>
        <w:rPr>
          <w:noProof/>
        </w:rPr>
        <w:lastRenderedPageBreak/>
        <w:drawing>
          <wp:inline distT="0" distB="0" distL="0" distR="0" wp14:anchorId="5A80132D" wp14:editId="7E6C9536">
            <wp:extent cx="3512283" cy="4132100"/>
            <wp:effectExtent l="0" t="0" r="0" b="1750"/>
            <wp:docPr id="15" name="Picture 1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2283" cy="4132100"/>
                    </a:xfrm>
                    <a:prstGeom prst="rect">
                      <a:avLst/>
                    </a:prstGeom>
                    <a:noFill/>
                    <a:ln>
                      <a:noFill/>
                      <a:prstDash/>
                    </a:ln>
                  </pic:spPr>
                </pic:pic>
              </a:graphicData>
            </a:graphic>
          </wp:inline>
        </w:drawing>
      </w:r>
    </w:p>
    <w:p w14:paraId="78212AA5" w14:textId="77777777" w:rsidR="00000964" w:rsidRDefault="00CF3A0B">
      <w:pPr>
        <w:spacing w:after="173"/>
        <w:ind w:left="2216"/>
        <w:jc w:val="left"/>
      </w:pPr>
      <w:r>
        <w:rPr>
          <w:i/>
          <w:color w:val="44546A"/>
          <w:sz w:val="18"/>
        </w:rPr>
        <w:t xml:space="preserve">Slika 15 High </w:t>
      </w:r>
      <w:r>
        <w:rPr>
          <w:i/>
          <w:color w:val="44546A"/>
          <w:sz w:val="18"/>
        </w:rPr>
        <w:t xml:space="preserve">fidelity prototip –S tranica za naručivanje </w:t>
      </w:r>
    </w:p>
    <w:p w14:paraId="2B6DFDDE" w14:textId="77777777" w:rsidR="00000964" w:rsidRDefault="00CF3A0B">
      <w:pPr>
        <w:spacing w:after="62"/>
        <w:ind w:left="0" w:right="962" w:firstLine="0"/>
        <w:jc w:val="right"/>
      </w:pPr>
      <w:r>
        <w:rPr>
          <w:noProof/>
        </w:rPr>
        <w:drawing>
          <wp:inline distT="0" distB="0" distL="0" distR="0" wp14:anchorId="26A54017" wp14:editId="2C98756B">
            <wp:extent cx="4890595" cy="3371054"/>
            <wp:effectExtent l="0" t="0" r="5255" b="796"/>
            <wp:docPr id="16" name="Picture 1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90595" cy="3371054"/>
                    </a:xfrm>
                    <a:prstGeom prst="rect">
                      <a:avLst/>
                    </a:prstGeom>
                    <a:noFill/>
                    <a:ln>
                      <a:noFill/>
                      <a:prstDash/>
                    </a:ln>
                  </pic:spPr>
                </pic:pic>
              </a:graphicData>
            </a:graphic>
          </wp:inline>
        </w:drawing>
      </w:r>
      <w:r>
        <w:t xml:space="preserve"> </w:t>
      </w:r>
    </w:p>
    <w:p w14:paraId="35B1064A" w14:textId="77777777" w:rsidR="00000964" w:rsidRDefault="00CF3A0B">
      <w:pPr>
        <w:spacing w:after="173"/>
        <w:ind w:left="2946"/>
        <w:jc w:val="left"/>
        <w:rPr>
          <w:i/>
          <w:color w:val="44546A"/>
          <w:sz w:val="18"/>
        </w:rPr>
      </w:pPr>
      <w:r>
        <w:rPr>
          <w:i/>
          <w:color w:val="44546A"/>
          <w:sz w:val="18"/>
        </w:rPr>
        <w:t xml:space="preserve">Slika 16 High fidelity prototip – Prikaz stranice s informacijama </w:t>
      </w:r>
    </w:p>
    <w:p w14:paraId="634B1A26" w14:textId="77777777" w:rsidR="00000964" w:rsidRDefault="00000964">
      <w:pPr>
        <w:spacing w:after="173"/>
        <w:ind w:left="2946"/>
        <w:jc w:val="left"/>
        <w:rPr>
          <w:i/>
          <w:color w:val="44546A"/>
          <w:sz w:val="18"/>
        </w:rPr>
      </w:pPr>
    </w:p>
    <w:p w14:paraId="533718C4" w14:textId="77777777" w:rsidR="00000964" w:rsidRDefault="00000964">
      <w:pPr>
        <w:spacing w:after="173"/>
        <w:ind w:left="2946"/>
      </w:pPr>
    </w:p>
    <w:p w14:paraId="03BE05CD" w14:textId="77777777" w:rsidR="00000964" w:rsidRDefault="00CF3A0B">
      <w:pPr>
        <w:pStyle w:val="Heading2"/>
        <w:ind w:left="-5"/>
        <w:jc w:val="center"/>
      </w:pPr>
      <w:bookmarkStart w:id="12" w:name="_Toc11025"/>
      <w:r>
        <w:rPr>
          <w:noProof/>
        </w:rPr>
        <w:lastRenderedPageBreak/>
        <w:drawing>
          <wp:inline distT="0" distB="0" distL="0" distR="0" wp14:anchorId="6FDD5326" wp14:editId="18CBCB5F">
            <wp:extent cx="4314724" cy="3067400"/>
            <wp:effectExtent l="0" t="0" r="0" b="0"/>
            <wp:docPr id="17" name="Picture 1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14724" cy="3067400"/>
                    </a:xfrm>
                    <a:prstGeom prst="rect">
                      <a:avLst/>
                    </a:prstGeom>
                    <a:noFill/>
                    <a:ln>
                      <a:noFill/>
                      <a:prstDash/>
                    </a:ln>
                  </pic:spPr>
                </pic:pic>
              </a:graphicData>
            </a:graphic>
          </wp:inline>
        </w:drawing>
      </w:r>
    </w:p>
    <w:p w14:paraId="2BF140D9" w14:textId="77777777" w:rsidR="00000964" w:rsidRDefault="00CF3A0B">
      <w:pPr>
        <w:spacing w:after="173"/>
        <w:ind w:left="2946"/>
        <w:jc w:val="left"/>
        <w:rPr>
          <w:i/>
          <w:color w:val="44546A"/>
          <w:sz w:val="18"/>
        </w:rPr>
      </w:pPr>
      <w:r>
        <w:rPr>
          <w:i/>
          <w:color w:val="44546A"/>
          <w:sz w:val="18"/>
        </w:rPr>
        <w:t xml:space="preserve">Slika 17 High fidelity prototip – Prikaz stranice Blog </w:t>
      </w:r>
    </w:p>
    <w:p w14:paraId="61518139" w14:textId="77777777" w:rsidR="00000964" w:rsidRDefault="00000964"/>
    <w:p w14:paraId="0ED750FC" w14:textId="77777777" w:rsidR="00000964" w:rsidRDefault="00000964">
      <w:pPr>
        <w:pStyle w:val="Heading2"/>
        <w:ind w:left="-5"/>
      </w:pPr>
    </w:p>
    <w:p w14:paraId="754A8EE3" w14:textId="77777777" w:rsidR="00000964" w:rsidRDefault="00000964">
      <w:pPr>
        <w:pStyle w:val="Heading2"/>
        <w:ind w:left="-5"/>
      </w:pPr>
    </w:p>
    <w:p w14:paraId="48589546" w14:textId="77777777" w:rsidR="00000964" w:rsidRDefault="00CF3A0B">
      <w:pPr>
        <w:jc w:val="center"/>
      </w:pPr>
      <w:r>
        <w:rPr>
          <w:noProof/>
        </w:rPr>
        <w:drawing>
          <wp:inline distT="0" distB="0" distL="0" distR="0" wp14:anchorId="5D45CB02" wp14:editId="598A0136">
            <wp:extent cx="4432782" cy="3173909"/>
            <wp:effectExtent l="0" t="0" r="5868" b="7441"/>
            <wp:docPr id="18" name="Picture 2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32782" cy="3173909"/>
                    </a:xfrm>
                    <a:prstGeom prst="rect">
                      <a:avLst/>
                    </a:prstGeom>
                    <a:noFill/>
                    <a:ln>
                      <a:noFill/>
                      <a:prstDash/>
                    </a:ln>
                  </pic:spPr>
                </pic:pic>
              </a:graphicData>
            </a:graphic>
          </wp:inline>
        </w:drawing>
      </w:r>
    </w:p>
    <w:p w14:paraId="09636D2F" w14:textId="77777777" w:rsidR="00000964" w:rsidRDefault="00CF3A0B">
      <w:pPr>
        <w:spacing w:after="173"/>
        <w:ind w:left="2946"/>
        <w:jc w:val="left"/>
        <w:rPr>
          <w:i/>
          <w:color w:val="44546A"/>
          <w:sz w:val="18"/>
        </w:rPr>
      </w:pPr>
      <w:r>
        <w:rPr>
          <w:i/>
          <w:color w:val="44546A"/>
          <w:sz w:val="18"/>
        </w:rPr>
        <w:t xml:space="preserve">Slika 18 High fidelity prototip – Prikaz stranice za </w:t>
      </w:r>
      <w:r>
        <w:rPr>
          <w:i/>
          <w:color w:val="44546A"/>
          <w:sz w:val="18"/>
        </w:rPr>
        <w:t>registraciju</w:t>
      </w:r>
    </w:p>
    <w:p w14:paraId="466053E1" w14:textId="77777777" w:rsidR="00000964" w:rsidRDefault="00000964">
      <w:pPr>
        <w:jc w:val="center"/>
      </w:pPr>
    </w:p>
    <w:p w14:paraId="787EB43A" w14:textId="77777777" w:rsidR="00000964" w:rsidRDefault="00000964"/>
    <w:p w14:paraId="2FD51EF1" w14:textId="77777777" w:rsidR="00000964" w:rsidRDefault="00CF3A0B">
      <w:pPr>
        <w:jc w:val="center"/>
      </w:pPr>
      <w:r>
        <w:rPr>
          <w:noProof/>
        </w:rPr>
        <w:lastRenderedPageBreak/>
        <w:drawing>
          <wp:inline distT="0" distB="0" distL="0" distR="0" wp14:anchorId="1E5D6DA1" wp14:editId="01437A61">
            <wp:extent cx="4566047" cy="3228508"/>
            <wp:effectExtent l="0" t="0" r="5953" b="0"/>
            <wp:docPr id="19" name="Picture 2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66047" cy="3228508"/>
                    </a:xfrm>
                    <a:prstGeom prst="rect">
                      <a:avLst/>
                    </a:prstGeom>
                    <a:noFill/>
                    <a:ln>
                      <a:noFill/>
                      <a:prstDash/>
                    </a:ln>
                  </pic:spPr>
                </pic:pic>
              </a:graphicData>
            </a:graphic>
          </wp:inline>
        </w:drawing>
      </w:r>
    </w:p>
    <w:p w14:paraId="1E10BF6C" w14:textId="77777777" w:rsidR="00000964" w:rsidRDefault="00CF3A0B">
      <w:pPr>
        <w:spacing w:after="173"/>
        <w:ind w:left="2946"/>
        <w:jc w:val="left"/>
        <w:rPr>
          <w:i/>
          <w:color w:val="44546A"/>
          <w:sz w:val="18"/>
        </w:rPr>
      </w:pPr>
      <w:r>
        <w:rPr>
          <w:i/>
          <w:color w:val="44546A"/>
          <w:sz w:val="18"/>
        </w:rPr>
        <w:t xml:space="preserve">Slika 19 High fidelity prototip – Prikaz stranice s informacijama </w:t>
      </w:r>
    </w:p>
    <w:p w14:paraId="038C4ABC" w14:textId="77777777" w:rsidR="00000964" w:rsidRDefault="00000964">
      <w:pPr>
        <w:jc w:val="center"/>
      </w:pPr>
    </w:p>
    <w:p w14:paraId="381BC020" w14:textId="77777777" w:rsidR="00000964" w:rsidRDefault="00CF3A0B">
      <w:pPr>
        <w:pStyle w:val="Heading2"/>
        <w:ind w:left="-5"/>
      </w:pPr>
      <w:r>
        <w:t xml:space="preserve">Mobilna verzija </w:t>
      </w:r>
      <w:bookmarkEnd w:id="12"/>
    </w:p>
    <w:p w14:paraId="1BA65D73" w14:textId="77777777" w:rsidR="00000964" w:rsidRDefault="00000964"/>
    <w:p w14:paraId="585BC5BD" w14:textId="77777777" w:rsidR="00000964" w:rsidRDefault="00CF3A0B">
      <w:pPr>
        <w:spacing w:after="62"/>
        <w:ind w:left="2788" w:firstLine="0"/>
        <w:jc w:val="left"/>
      </w:pPr>
      <w:r>
        <w:rPr>
          <w:noProof/>
        </w:rPr>
        <w:drawing>
          <wp:inline distT="0" distB="0" distL="0" distR="0" wp14:anchorId="14BA9A42" wp14:editId="55BC803C">
            <wp:extent cx="1981203" cy="4276145"/>
            <wp:effectExtent l="0" t="0" r="0" b="0"/>
            <wp:docPr id="20"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81203" cy="4276145"/>
                    </a:xfrm>
                    <a:prstGeom prst="rect">
                      <a:avLst/>
                    </a:prstGeom>
                    <a:noFill/>
                    <a:ln>
                      <a:noFill/>
                      <a:prstDash/>
                    </a:ln>
                  </pic:spPr>
                </pic:pic>
              </a:graphicData>
            </a:graphic>
          </wp:inline>
        </w:drawing>
      </w:r>
      <w:r>
        <w:t xml:space="preserve"> </w:t>
      </w:r>
    </w:p>
    <w:p w14:paraId="53BDD001" w14:textId="77777777" w:rsidR="00000964" w:rsidRDefault="00CF3A0B">
      <w:pPr>
        <w:spacing w:after="219"/>
        <w:ind w:left="2069"/>
        <w:jc w:val="left"/>
      </w:pPr>
      <w:r>
        <w:rPr>
          <w:i/>
          <w:color w:val="44546A"/>
          <w:sz w:val="18"/>
        </w:rPr>
        <w:t xml:space="preserve">Slika 20 High fidelity prototip - Početni zaslon na mobilnom uređaju </w:t>
      </w:r>
    </w:p>
    <w:p w14:paraId="33E1A93B" w14:textId="77777777" w:rsidR="00000964" w:rsidRDefault="00CF3A0B">
      <w:pPr>
        <w:pStyle w:val="Heading1"/>
        <w:ind w:left="-5"/>
      </w:pPr>
      <w:bookmarkStart w:id="13" w:name="_Toc11026"/>
      <w:r>
        <w:lastRenderedPageBreak/>
        <w:t>4.</w:t>
      </w:r>
      <w:r>
        <w:rPr>
          <w:rFonts w:ascii="Arial" w:eastAsia="Arial" w:hAnsi="Arial" w:cs="Arial"/>
        </w:rPr>
        <w:t xml:space="preserve"> </w:t>
      </w:r>
      <w:bookmarkEnd w:id="13"/>
      <w:r>
        <w:t>PRIMJENA PRINCIPA DOBROG DIZAJNA</w:t>
      </w:r>
    </w:p>
    <w:p w14:paraId="7326015D" w14:textId="77777777" w:rsidR="00000964" w:rsidRDefault="00CF3A0B">
      <w:pPr>
        <w:spacing w:after="203"/>
        <w:ind w:left="-5" w:right="581"/>
      </w:pPr>
      <w:r>
        <w:t xml:space="preserve">Prototip je napravljen u Gatsbyu. </w:t>
      </w:r>
      <w:r>
        <w:t>Gatsby je generator statičkih stranica koji koristi React kao osnovu. Također, korišten je GraphQL za posluživanje podataka kako bi se stranice mogle izgraditi.  Prilikom izrade stranice pazilo se da sučelje zadovoljava osnovne principe dobrog dizajna.</w:t>
      </w:r>
    </w:p>
    <w:p w14:paraId="140F5130" w14:textId="77777777" w:rsidR="00000964" w:rsidRDefault="00CF3A0B">
      <w:pPr>
        <w:spacing w:after="62"/>
        <w:ind w:left="0" w:right="3377" w:firstLine="0"/>
        <w:jc w:val="right"/>
      </w:pPr>
      <w:r>
        <w:t xml:space="preserve"> </w:t>
      </w:r>
    </w:p>
    <w:p w14:paraId="2AAA506B" w14:textId="77777777" w:rsidR="00000964" w:rsidRDefault="00000964">
      <w:pPr>
        <w:spacing w:after="116"/>
        <w:ind w:left="0" w:right="545" w:firstLine="0"/>
        <w:jc w:val="center"/>
      </w:pPr>
    </w:p>
    <w:p w14:paraId="62DBD244" w14:textId="77777777" w:rsidR="00000964" w:rsidRDefault="00CF3A0B">
      <w:pPr>
        <w:pStyle w:val="Heading2"/>
        <w:ind w:left="-5"/>
      </w:pPr>
      <w:bookmarkStart w:id="14" w:name="_Toc11029"/>
      <w:r>
        <w:t xml:space="preserve">Heuristike </w:t>
      </w:r>
      <w:bookmarkEnd w:id="14"/>
    </w:p>
    <w:p w14:paraId="261E59CA" w14:textId="77777777" w:rsidR="00000964" w:rsidRDefault="00CF3A0B">
      <w:pPr>
        <w:spacing w:after="178"/>
        <w:ind w:left="-5" w:right="581"/>
      </w:pPr>
      <w:r>
        <w:t>Za analizu sučelja koristit ćemo 10 heuristika koje su predstavljene u knjizi „Heuristička procjena korisničkog sučelja“  autora Jacoba Nielsena i Rolfa Molicha. Heuristike su smjernice pomoću kojih možemo testirati kvalitetu našeg  korisničkog</w:t>
      </w:r>
      <w:r>
        <w:t xml:space="preserve"> sučelja. </w:t>
      </w:r>
    </w:p>
    <w:p w14:paraId="7567611D" w14:textId="77777777" w:rsidR="00000964" w:rsidRDefault="00CF3A0B">
      <w:pPr>
        <w:pStyle w:val="Heading3"/>
        <w:ind w:left="-5"/>
      </w:pPr>
      <w:bookmarkStart w:id="15" w:name="_Toc11030"/>
      <w:r>
        <w:t xml:space="preserve">Podudaranje stvarnog svijeta sa sustavom  </w:t>
      </w:r>
      <w:bookmarkEnd w:id="15"/>
    </w:p>
    <w:p w14:paraId="1A05815C" w14:textId="77777777" w:rsidR="00000964" w:rsidRDefault="00CF3A0B">
      <w:pPr>
        <w:spacing w:after="159"/>
        <w:ind w:left="-5" w:right="581"/>
      </w:pPr>
      <w:r>
        <w:t>Ova smjernica savjetuje da bi sustav trebao „govoriti jezikom korisnika“, odnosno, izbjegavajući stručnu terminologiju, stranica treba biti razmuljiva svakom prosječnom korisniku.</w:t>
      </w:r>
    </w:p>
    <w:p w14:paraId="60406895" w14:textId="77777777" w:rsidR="00000964" w:rsidRDefault="00CF3A0B">
      <w:pPr>
        <w:spacing w:after="0"/>
        <w:ind w:left="0" w:firstLine="0"/>
        <w:jc w:val="left"/>
      </w:pPr>
      <w:r>
        <w:t>Web aplikacija Dolce V</w:t>
      </w:r>
      <w:r>
        <w:t>ita koristi hrvatski jezik i jednostavne riječi engleskog jezika koje nisu stručne terminologije. Ovaj pristup omogućava da aplikaciju mogu koristiti svi korisnici bez obzira na razinu informatičkog znanja.</w:t>
      </w:r>
    </w:p>
    <w:p w14:paraId="21F904E1" w14:textId="77777777" w:rsidR="00000964" w:rsidRDefault="00CF3A0B">
      <w:pPr>
        <w:spacing w:after="0"/>
        <w:ind w:left="0" w:firstLine="0"/>
        <w:jc w:val="left"/>
      </w:pPr>
      <w:r>
        <w:t xml:space="preserve">  </w:t>
      </w:r>
    </w:p>
    <w:p w14:paraId="693D0307" w14:textId="77777777" w:rsidR="00000964" w:rsidRDefault="00CF3A0B">
      <w:pPr>
        <w:pStyle w:val="Heading3"/>
        <w:ind w:left="-5"/>
      </w:pPr>
      <w:bookmarkStart w:id="16" w:name="_Toc11031"/>
      <w:r>
        <w:t xml:space="preserve">Konzistencija i standardi </w:t>
      </w:r>
      <w:bookmarkEnd w:id="16"/>
    </w:p>
    <w:p w14:paraId="64AA14D5" w14:textId="77777777" w:rsidR="00000964" w:rsidRDefault="00CF3A0B">
      <w:pPr>
        <w:spacing w:after="162"/>
        <w:ind w:left="-5" w:right="581"/>
      </w:pPr>
      <w:r>
        <w:t xml:space="preserve">Ova heuristika nam </w:t>
      </w:r>
      <w:r>
        <w:t xml:space="preserve">nalaže da korisnici ne smiju pitati znače li različite riječi, situacije ili akcije isto, nego sustav mora slijediti inicijalno postavljane konvencije. Font, pozadina, stil i druge iste stvari bi trebale biti jednake kroz cijelu stranicu. </w:t>
      </w:r>
    </w:p>
    <w:p w14:paraId="6BEE21CB" w14:textId="77777777" w:rsidR="00000964" w:rsidRDefault="00CF3A0B">
      <w:pPr>
        <w:spacing w:after="162"/>
        <w:ind w:left="-5" w:right="581"/>
      </w:pPr>
      <w:r>
        <w:t>Budući da je naš</w:t>
      </w:r>
      <w:r>
        <w:t xml:space="preserve"> sustav web aplikacija, koriste se standardi za prikaz informacija na internetu. Kroz cijelu aplikaciju proteže se isti font i ista pozadina.</w:t>
      </w:r>
    </w:p>
    <w:p w14:paraId="29935099" w14:textId="77777777" w:rsidR="00000964" w:rsidRDefault="00CF3A0B">
      <w:pPr>
        <w:pStyle w:val="Heading3"/>
        <w:ind w:left="-5"/>
      </w:pPr>
      <w:bookmarkStart w:id="17" w:name="_Toc11032"/>
      <w:r>
        <w:t xml:space="preserve">Vidljivost statusa sustava </w:t>
      </w:r>
      <w:bookmarkEnd w:id="17"/>
    </w:p>
    <w:p w14:paraId="1387CE22" w14:textId="77777777" w:rsidR="00000964" w:rsidRDefault="00CF3A0B">
      <w:pPr>
        <w:spacing w:after="159"/>
        <w:ind w:left="-5" w:right="581"/>
      </w:pPr>
      <w:r>
        <w:t xml:space="preserve">Ova smjernica nam govori da bi sustav u svakoj situaciji trebao informirati </w:t>
      </w:r>
      <w:r>
        <w:t xml:space="preserve">korisnika o tome što se događa kroz prikladni </w:t>
      </w:r>
      <w:r>
        <w:rPr>
          <w:i/>
        </w:rPr>
        <w:t>feedback</w:t>
      </w:r>
      <w:r>
        <w:t xml:space="preserve">.  </w:t>
      </w:r>
    </w:p>
    <w:p w14:paraId="5BFBABF1" w14:textId="77777777" w:rsidR="00000964" w:rsidRDefault="00CF3A0B">
      <w:pPr>
        <w:ind w:left="-5" w:right="581"/>
      </w:pPr>
      <w:r>
        <w:t xml:space="preserve">Aplikacija korisnika obavještava o poziciji u navigacijskoj traci tako što je riječ podebljana i podcrtana te u URL-u piše gdje se nalazimo. U primjeru ispod </w:t>
      </w:r>
      <w:hyperlink r:id="rId56" w:history="1">
        <w:r>
          <w:rPr>
            <w:rStyle w:val="Hyperlink"/>
            <w:color w:val="000000"/>
            <w14:shadow w14:blurRad="38036" w14:dist="18745" w14:dir="2700000" w14:sx="100000" w14:sy="100000" w14:kx="0" w14:ky="0" w14:algn="b">
              <w14:srgbClr w14:val="000000"/>
            </w14:shadow>
          </w:rPr>
          <w:t>http://localhost:8000/info</w:t>
        </w:r>
      </w:hyperlink>
      <w:r>
        <w:t>.</w:t>
      </w:r>
    </w:p>
    <w:p w14:paraId="6100223A" w14:textId="77777777" w:rsidR="00000964" w:rsidRDefault="00CF3A0B">
      <w:pPr>
        <w:spacing w:after="62"/>
        <w:ind w:left="0" w:right="929" w:firstLine="0"/>
        <w:jc w:val="right"/>
      </w:pPr>
      <w:r>
        <w:rPr>
          <w:noProof/>
        </w:rPr>
        <w:drawing>
          <wp:inline distT="0" distB="0" distL="0" distR="0" wp14:anchorId="3B907439" wp14:editId="2FC77896">
            <wp:extent cx="6108704" cy="668024"/>
            <wp:effectExtent l="0" t="0" r="6346" b="0"/>
            <wp:docPr id="21" name="Picture 3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108704" cy="668024"/>
                    </a:xfrm>
                    <a:prstGeom prst="rect">
                      <a:avLst/>
                    </a:prstGeom>
                    <a:noFill/>
                    <a:ln>
                      <a:noFill/>
                      <a:prstDash/>
                    </a:ln>
                  </pic:spPr>
                </pic:pic>
              </a:graphicData>
            </a:graphic>
          </wp:inline>
        </w:drawing>
      </w:r>
      <w:r>
        <w:t xml:space="preserve"> </w:t>
      </w:r>
    </w:p>
    <w:p w14:paraId="5D2DF791" w14:textId="77777777" w:rsidR="00000964" w:rsidRDefault="00CF3A0B">
      <w:pPr>
        <w:spacing w:after="219"/>
        <w:ind w:right="594"/>
        <w:jc w:val="center"/>
      </w:pPr>
      <w:r>
        <w:rPr>
          <w:i/>
          <w:color w:val="44546A"/>
          <w:sz w:val="18"/>
        </w:rPr>
        <w:t>Slika 21 Primjer vidljivosti statusa sustava</w:t>
      </w:r>
    </w:p>
    <w:p w14:paraId="477F501D" w14:textId="77777777" w:rsidR="00000964" w:rsidRDefault="00CF3A0B">
      <w:pPr>
        <w:spacing w:after="179"/>
        <w:ind w:left="0" w:firstLine="0"/>
        <w:jc w:val="left"/>
      </w:pPr>
      <w:r>
        <w:t xml:space="preserve"> </w:t>
      </w:r>
    </w:p>
    <w:p w14:paraId="7A314B96" w14:textId="77777777" w:rsidR="00000964" w:rsidRDefault="00CF3A0B">
      <w:pPr>
        <w:pStyle w:val="Heading3"/>
        <w:ind w:left="-5"/>
      </w:pPr>
      <w:bookmarkStart w:id="18" w:name="_Toc11033"/>
      <w:r>
        <w:t xml:space="preserve">Sloboda korisnika i korisnička kontrola </w:t>
      </w:r>
      <w:bookmarkEnd w:id="18"/>
    </w:p>
    <w:p w14:paraId="502DBEA4" w14:textId="77777777" w:rsidR="00000964" w:rsidRDefault="00CF3A0B">
      <w:pPr>
        <w:spacing w:after="159"/>
        <w:ind w:left="-5" w:right="581"/>
      </w:pPr>
      <w:r>
        <w:t xml:space="preserve">Kod ove heuristike treba voditi računa o tome što korisnici mogu slučajno  odabrati funkcionalnost koju nisu namjeravali te im </w:t>
      </w:r>
      <w:r>
        <w:t>trebamo omogućiti „izlaz u nuždi“ kako bi mogli s lakoćom napustiti neželjene opcije i brzo se vratiti na prethodno stanje stranice.</w:t>
      </w:r>
    </w:p>
    <w:p w14:paraId="05F76AE1" w14:textId="77777777" w:rsidR="00000964" w:rsidRDefault="00CF3A0B">
      <w:pPr>
        <w:ind w:left="-5" w:right="581"/>
      </w:pPr>
      <w:r>
        <w:t>Sloboda korisnika ostvarena je preko trake izbornika, korisnik može uvijek pristupiti svim dijelovima aplikacije. Pritiskom</w:t>
      </w:r>
      <w:r>
        <w:t xml:space="preserve"> na logo aplikacije, u slučaju potrebe, korisnik se vraća na početnu stranicu. </w:t>
      </w:r>
    </w:p>
    <w:p w14:paraId="7FCBF048" w14:textId="77777777" w:rsidR="00000964" w:rsidRDefault="00CF3A0B">
      <w:pPr>
        <w:ind w:left="-5" w:right="581"/>
      </w:pPr>
      <w:r>
        <w:lastRenderedPageBreak/>
        <w:t xml:space="preserve">Kao primjer navodimo mogućnost vraćanja na početnu stranicu i ponavljanje postupka izbora sljedeće stranice. U web aplikaciji Dolce Vita </w:t>
      </w:r>
      <w:r>
        <w:rPr>
          <w:i/>
          <w:iCs/>
        </w:rPr>
        <w:t xml:space="preserve">header </w:t>
      </w:r>
      <w:r>
        <w:t xml:space="preserve">korisniku omogućava povratak na </w:t>
      </w:r>
      <w:r>
        <w:t>bilo koju stranicu po izboru.</w:t>
      </w:r>
    </w:p>
    <w:p w14:paraId="4DCE0359" w14:textId="77777777" w:rsidR="00000964" w:rsidRDefault="00CF3A0B">
      <w:pPr>
        <w:spacing w:after="64"/>
        <w:ind w:left="0" w:right="543" w:firstLine="0"/>
        <w:jc w:val="center"/>
      </w:pPr>
      <w:r>
        <w:rPr>
          <w:noProof/>
        </w:rPr>
        <w:drawing>
          <wp:inline distT="0" distB="0" distL="0" distR="0" wp14:anchorId="1269F015" wp14:editId="052C0417">
            <wp:extent cx="6108704" cy="261618"/>
            <wp:effectExtent l="0" t="0" r="6346" b="5082"/>
            <wp:docPr id="22"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108704" cy="261618"/>
                    </a:xfrm>
                    <a:prstGeom prst="rect">
                      <a:avLst/>
                    </a:prstGeom>
                    <a:noFill/>
                    <a:ln>
                      <a:noFill/>
                      <a:prstDash/>
                    </a:ln>
                  </pic:spPr>
                </pic:pic>
              </a:graphicData>
            </a:graphic>
          </wp:inline>
        </w:drawing>
      </w:r>
      <w:r>
        <w:t xml:space="preserve"> </w:t>
      </w:r>
    </w:p>
    <w:p w14:paraId="73635DA6" w14:textId="77777777" w:rsidR="00000964" w:rsidRDefault="00CF3A0B">
      <w:pPr>
        <w:spacing w:after="174"/>
        <w:ind w:right="596"/>
        <w:jc w:val="center"/>
      </w:pPr>
      <w:r>
        <w:rPr>
          <w:i/>
          <w:color w:val="44546A"/>
          <w:sz w:val="18"/>
        </w:rPr>
        <w:t xml:space="preserve">Slika 22 Primjer korisničke kontrole </w:t>
      </w:r>
    </w:p>
    <w:p w14:paraId="460C8DDC" w14:textId="77777777" w:rsidR="00000964" w:rsidRDefault="00CF3A0B">
      <w:pPr>
        <w:pStyle w:val="Heading3"/>
        <w:ind w:left="-5"/>
      </w:pPr>
      <w:bookmarkStart w:id="19" w:name="_Toc11034"/>
      <w:r>
        <w:t xml:space="preserve">Sprečavanje grešaka </w:t>
      </w:r>
      <w:bookmarkEnd w:id="19"/>
    </w:p>
    <w:p w14:paraId="6AAB01C4" w14:textId="77777777" w:rsidR="00000964" w:rsidRDefault="00CF3A0B">
      <w:pPr>
        <w:spacing w:after="162"/>
        <w:ind w:left="-5" w:right="581"/>
      </w:pPr>
      <w:r>
        <w:t>Ova smjernica savjetuje da je bitnije dizajnirati sustav koji sprječava pojavljivanje grešaka nego implementirati dobre obavijesti o greški. Važno je eliminirati di</w:t>
      </w:r>
      <w:r>
        <w:t xml:space="preserve">jelove sučelja sklonije greškama ili tražiti potvrde korisnika tijekom izvršavanja akcija. </w:t>
      </w:r>
    </w:p>
    <w:p w14:paraId="3D6FBC08" w14:textId="77777777" w:rsidR="00000964" w:rsidRDefault="00CF3A0B">
      <w:pPr>
        <w:spacing w:after="181"/>
        <w:ind w:left="-5" w:right="581"/>
      </w:pPr>
      <w:r>
        <w:t xml:space="preserve">Aplikacija je dizajnirana sukladno s ovom heuristikom stoga postoje samo jednostavne funkcionalnosti kod kojih ne bi trebalo dolaziti do grešaka prilikom </w:t>
      </w:r>
      <w:r>
        <w:t xml:space="preserve">korištenja. </w:t>
      </w:r>
    </w:p>
    <w:p w14:paraId="028D541B" w14:textId="77777777" w:rsidR="00000964" w:rsidRDefault="00CF3A0B">
      <w:pPr>
        <w:pStyle w:val="Heading3"/>
        <w:ind w:left="-5"/>
      </w:pPr>
      <w:bookmarkStart w:id="20" w:name="_Toc11035"/>
      <w:r>
        <w:t xml:space="preserve">Detekcija i oporavak od greške </w:t>
      </w:r>
      <w:bookmarkEnd w:id="20"/>
    </w:p>
    <w:p w14:paraId="02E03115" w14:textId="77777777" w:rsidR="00000964" w:rsidRDefault="00CF3A0B">
      <w:pPr>
        <w:spacing w:after="162"/>
        <w:ind w:left="-5" w:right="581"/>
      </w:pPr>
      <w:r>
        <w:t xml:space="preserve">Kod ove heuristike važno je da obavijesti o greškama moraju biti prikazane u razumljivom jeziku, prikaz problema mora biti očit i uključivati potencijali način rješavanja problema.  </w:t>
      </w:r>
    </w:p>
    <w:p w14:paraId="6DC7989E" w14:textId="77777777" w:rsidR="00000964" w:rsidRDefault="00CF3A0B">
      <w:pPr>
        <w:ind w:left="-5" w:right="581"/>
      </w:pPr>
      <w:r>
        <w:t>Primjer pridržavanja ove smj</w:t>
      </w:r>
      <w:r>
        <w:t xml:space="preserve">ernice je obavijest o grešci prilikom prijave u sustav. Ako korisnik ne unese podatke u sva polja, sustav ga obavijesti da ih ispuni.  </w:t>
      </w:r>
    </w:p>
    <w:p w14:paraId="1D36D9C3" w14:textId="77777777" w:rsidR="00000964" w:rsidRDefault="00CF3A0B">
      <w:pPr>
        <w:spacing w:after="64"/>
        <w:ind w:left="0" w:right="1855" w:firstLine="0"/>
        <w:jc w:val="right"/>
      </w:pPr>
      <w:r>
        <w:rPr>
          <w:noProof/>
        </w:rPr>
        <w:drawing>
          <wp:inline distT="0" distB="0" distL="0" distR="0" wp14:anchorId="04A58B26" wp14:editId="5DD7EB66">
            <wp:extent cx="2938296" cy="4410818"/>
            <wp:effectExtent l="0" t="0" r="0" b="8782"/>
            <wp:docPr id="23" name="Picture 4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38296" cy="4410818"/>
                    </a:xfrm>
                    <a:prstGeom prst="rect">
                      <a:avLst/>
                    </a:prstGeom>
                    <a:noFill/>
                    <a:ln>
                      <a:noFill/>
                      <a:prstDash/>
                    </a:ln>
                  </pic:spPr>
                </pic:pic>
              </a:graphicData>
            </a:graphic>
          </wp:inline>
        </w:drawing>
      </w:r>
      <w:r>
        <w:t xml:space="preserve"> </w:t>
      </w:r>
    </w:p>
    <w:p w14:paraId="5C4CBD1E" w14:textId="77777777" w:rsidR="00000964" w:rsidRDefault="00CF3A0B">
      <w:pPr>
        <w:spacing w:after="238"/>
        <w:ind w:right="593"/>
        <w:jc w:val="center"/>
      </w:pPr>
      <w:r>
        <w:rPr>
          <w:i/>
          <w:color w:val="44546A"/>
          <w:sz w:val="18"/>
        </w:rPr>
        <w:t xml:space="preserve">Slika 23 Primjer detekcije greške </w:t>
      </w:r>
    </w:p>
    <w:p w14:paraId="07001958" w14:textId="77777777" w:rsidR="00000964" w:rsidRDefault="00CF3A0B">
      <w:pPr>
        <w:pStyle w:val="Heading3"/>
        <w:ind w:left="-5"/>
      </w:pPr>
      <w:bookmarkStart w:id="21" w:name="_Toc11036"/>
      <w:r>
        <w:lastRenderedPageBreak/>
        <w:t xml:space="preserve">Prepoznavanje umjesto prisjećanja </w:t>
      </w:r>
      <w:bookmarkEnd w:id="21"/>
    </w:p>
    <w:p w14:paraId="29D8F899" w14:textId="77777777" w:rsidR="00000964" w:rsidRDefault="00CF3A0B">
      <w:pPr>
        <w:spacing w:after="159"/>
        <w:ind w:left="-5" w:right="581"/>
      </w:pPr>
      <w:r>
        <w:t>Ova smjernica nalaže da sustav treba minimizira</w:t>
      </w:r>
      <w:r>
        <w:t xml:space="preserve">ti količinu informacija, objekata, akcije i opcija koje korisnik mora zapamtiti. Korisnik ne smije biti prisiljen pamtiti informacije između dijaloga. Uputu trebaju uvijek biti vidljive. </w:t>
      </w:r>
    </w:p>
    <w:p w14:paraId="03C5BED5" w14:textId="77777777" w:rsidR="00000964" w:rsidRDefault="00CF3A0B">
      <w:pPr>
        <w:ind w:left="-5" w:right="581"/>
      </w:pPr>
      <w:r>
        <w:t xml:space="preserve">Kao primjer ove heuristike na stranici ponude imamo za odabir vrste </w:t>
      </w:r>
      <w:r>
        <w:t>slastice, odnosno korisnik bira hoće li pretraživati sve, samo torte ili samo kolače. Njegovim odabirom gumb promijeni boju te korisnik zna što pretražuje i što može naći.</w:t>
      </w:r>
    </w:p>
    <w:p w14:paraId="54369C29" w14:textId="77777777" w:rsidR="00000964" w:rsidRDefault="00CF3A0B">
      <w:pPr>
        <w:spacing w:after="64"/>
        <w:ind w:left="0" w:right="540" w:firstLine="0"/>
        <w:jc w:val="right"/>
      </w:pPr>
      <w:r>
        <w:rPr>
          <w:noProof/>
        </w:rPr>
        <w:drawing>
          <wp:inline distT="0" distB="0" distL="0" distR="0" wp14:anchorId="3F6E838B" wp14:editId="0DB93D05">
            <wp:extent cx="6108704" cy="2896233"/>
            <wp:effectExtent l="0" t="0" r="6346" b="0"/>
            <wp:docPr id="24" name="Picture 3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08704" cy="2896233"/>
                    </a:xfrm>
                    <a:prstGeom prst="rect">
                      <a:avLst/>
                    </a:prstGeom>
                    <a:noFill/>
                    <a:ln>
                      <a:noFill/>
                      <a:prstDash/>
                    </a:ln>
                  </pic:spPr>
                </pic:pic>
              </a:graphicData>
            </a:graphic>
          </wp:inline>
        </w:drawing>
      </w:r>
      <w:r>
        <w:t xml:space="preserve"> </w:t>
      </w:r>
    </w:p>
    <w:p w14:paraId="4E11C63B" w14:textId="77777777" w:rsidR="00000964" w:rsidRDefault="00CF3A0B">
      <w:pPr>
        <w:spacing w:after="219"/>
        <w:ind w:right="592"/>
        <w:jc w:val="center"/>
      </w:pPr>
      <w:r>
        <w:rPr>
          <w:i/>
          <w:color w:val="44546A"/>
          <w:sz w:val="18"/>
        </w:rPr>
        <w:t xml:space="preserve">Slika 24 Primjer prepoznavanja </w:t>
      </w:r>
    </w:p>
    <w:p w14:paraId="1AEEB082" w14:textId="77777777" w:rsidR="00000964" w:rsidRDefault="00CF3A0B">
      <w:pPr>
        <w:spacing w:after="0"/>
        <w:ind w:left="0" w:firstLine="0"/>
        <w:jc w:val="left"/>
      </w:pPr>
      <w:r>
        <w:t xml:space="preserve"> </w:t>
      </w:r>
    </w:p>
    <w:p w14:paraId="51F6345B" w14:textId="77777777" w:rsidR="00000964" w:rsidRDefault="00CF3A0B">
      <w:pPr>
        <w:pStyle w:val="Heading3"/>
        <w:ind w:left="-5"/>
      </w:pPr>
      <w:bookmarkStart w:id="22" w:name="_Toc11037"/>
      <w:r>
        <w:t xml:space="preserve">Fleksibilnost i efikasnost korištenja </w:t>
      </w:r>
      <w:bookmarkEnd w:id="22"/>
    </w:p>
    <w:p w14:paraId="6D436BAF" w14:textId="77777777" w:rsidR="00000964" w:rsidRDefault="00CF3A0B">
      <w:pPr>
        <w:spacing w:after="159"/>
        <w:ind w:left="-5" w:right="581"/>
      </w:pPr>
      <w:r>
        <w:t>Ova heur</w:t>
      </w:r>
      <w:r>
        <w:t xml:space="preserve">istika nam govori da sustav treba biti takav da dobro odgovara i novom i uhodanom korisniku.  </w:t>
      </w:r>
    </w:p>
    <w:p w14:paraId="4E87169A" w14:textId="77777777" w:rsidR="00000964" w:rsidRDefault="00CF3A0B">
      <w:pPr>
        <w:pStyle w:val="Heading3"/>
        <w:ind w:left="-5"/>
      </w:pPr>
      <w:bookmarkStart w:id="23" w:name="_Toc11038"/>
      <w:r>
        <w:t xml:space="preserve">Estetika i minimalistički dizajn </w:t>
      </w:r>
      <w:bookmarkEnd w:id="23"/>
    </w:p>
    <w:p w14:paraId="2F7AFFDE" w14:textId="77777777" w:rsidR="00000964" w:rsidRDefault="00CF3A0B">
      <w:pPr>
        <w:spacing w:after="159"/>
        <w:ind w:left="-5" w:right="581"/>
      </w:pPr>
      <w:r>
        <w:t xml:space="preserve">Ova smjernica savjetuje da dijalozi ne smiju sadržavati informacije koje u tom trenutku nisu bitne ili se rijetko </w:t>
      </w:r>
      <w:r>
        <w:t xml:space="preserve">koriste. Svaka se dodatna informacija smanjuje vidljivost važnijih informacija.  </w:t>
      </w:r>
    </w:p>
    <w:p w14:paraId="1CB6AD09" w14:textId="77777777" w:rsidR="00000964" w:rsidRDefault="00CF3A0B">
      <w:pPr>
        <w:spacing w:after="178"/>
        <w:ind w:left="-5" w:right="581"/>
      </w:pPr>
      <w:r>
        <w:t>Dizajn aplikacije je zamišljen minimalistički tako da korisnik ne bi bio preplavljen raznim informacijama. Sve informacije koje postoje za pojedine stvari su kratke i jasne b</w:t>
      </w:r>
      <w:r>
        <w:t xml:space="preserve">ez detaljnog opisivanja. </w:t>
      </w:r>
    </w:p>
    <w:p w14:paraId="2718ED64" w14:textId="77777777" w:rsidR="00000964" w:rsidRDefault="00CF3A0B">
      <w:pPr>
        <w:pStyle w:val="Heading3"/>
        <w:ind w:left="-5"/>
      </w:pPr>
      <w:bookmarkStart w:id="24" w:name="_Toc11039"/>
      <w:r>
        <w:t xml:space="preserve">Pomoć i dokumentacija </w:t>
      </w:r>
      <w:bookmarkEnd w:id="24"/>
    </w:p>
    <w:p w14:paraId="0257D4DF" w14:textId="77777777" w:rsidR="00000964" w:rsidRDefault="00CF3A0B">
      <w:pPr>
        <w:spacing w:after="159"/>
        <w:ind w:left="-5" w:right="581"/>
      </w:pPr>
      <w:r>
        <w:t xml:space="preserve">Zadnja heuristika nam govori da bi uz sustav trebala postojati dokumentacija koja bi korisniku pomogla da koristi sustav. </w:t>
      </w:r>
    </w:p>
    <w:p w14:paraId="7E8E23AF" w14:textId="77777777" w:rsidR="00000964" w:rsidRDefault="00CF3A0B">
      <w:pPr>
        <w:spacing w:after="200"/>
        <w:ind w:left="-5" w:right="581"/>
      </w:pPr>
      <w:r>
        <w:t xml:space="preserve">Za aplikaciju Dolce Vita ne postoji dokumentacija koja bi korisniku pomogla kako bi </w:t>
      </w:r>
      <w:r>
        <w:t xml:space="preserve">je mogao koristiti. No, pošto su sve prijašnje heuristike zadovoljene, prosječni korisnici ne bi trebali imati nekakvih problema s korištenjem aplikacije.   </w:t>
      </w:r>
    </w:p>
    <w:p w14:paraId="2DFBE504" w14:textId="77777777" w:rsidR="00000964" w:rsidRDefault="00CF3A0B">
      <w:pPr>
        <w:pStyle w:val="Heading2"/>
        <w:ind w:left="-5"/>
      </w:pPr>
      <w:bookmarkStart w:id="25" w:name="_Toc11040"/>
      <w:r>
        <w:t xml:space="preserve">C.R.A.P. principi </w:t>
      </w:r>
      <w:bookmarkEnd w:id="25"/>
    </w:p>
    <w:p w14:paraId="338D9F59" w14:textId="77777777" w:rsidR="00000964" w:rsidRDefault="00CF3A0B">
      <w:pPr>
        <w:spacing w:after="178"/>
        <w:ind w:left="-5" w:right="581"/>
      </w:pPr>
      <w:r>
        <w:t>C.R.A.P. principi su korišteni kako bi se postigao što bolji dizajn aplikacije.</w:t>
      </w:r>
      <w:r>
        <w:t xml:space="preserve"> Svaki od tih principa objašnjen je i prikazan na primjeru web aplikacije Dolce Vita u sljedećim poglavljima:</w:t>
      </w:r>
    </w:p>
    <w:p w14:paraId="5B26EB74" w14:textId="77777777" w:rsidR="00000964" w:rsidRDefault="00CF3A0B">
      <w:pPr>
        <w:pStyle w:val="Heading3"/>
        <w:ind w:left="-5"/>
      </w:pPr>
      <w:bookmarkStart w:id="26" w:name="_Toc11041"/>
      <w:r>
        <w:lastRenderedPageBreak/>
        <w:t xml:space="preserve">Contrast </w:t>
      </w:r>
      <w:bookmarkEnd w:id="26"/>
    </w:p>
    <w:p w14:paraId="7F239DF9" w14:textId="77777777" w:rsidR="00000964" w:rsidRDefault="00CF3A0B">
      <w:pPr>
        <w:spacing w:after="159"/>
        <w:ind w:left="-5" w:right="581"/>
      </w:pPr>
      <w:r>
        <w:t>Princip kontrasta nalaže da elementi drugačije svrhe trebaju biti naglašeni na različite načine. Dominantniji elementi trebaju biti više</w:t>
      </w:r>
      <w:r>
        <w:t xml:space="preserve"> naglašeni. </w:t>
      </w:r>
    </w:p>
    <w:p w14:paraId="14705BAF" w14:textId="77777777" w:rsidR="00000964" w:rsidRDefault="00CF3A0B">
      <w:pPr>
        <w:ind w:left="-5" w:right="581"/>
      </w:pPr>
      <w:r>
        <w:t>Na primjeru web aplikacije Dolce Vita kontrast je najviše vidljiv time što su važniji naslovi označeni većim fontom te su više istaknuti nego drugi tekst na stranici, header i footer su tamnije boje kako bi se istakla razlika između njih i cen</w:t>
      </w:r>
      <w:r>
        <w:t>tra stranice.</w:t>
      </w:r>
    </w:p>
    <w:p w14:paraId="357A16BA" w14:textId="77777777" w:rsidR="00000964" w:rsidRDefault="00CF3A0B">
      <w:pPr>
        <w:spacing w:after="64"/>
        <w:ind w:left="0" w:right="540" w:firstLine="0"/>
        <w:jc w:val="right"/>
      </w:pPr>
      <w:r>
        <w:rPr>
          <w:noProof/>
        </w:rPr>
        <w:drawing>
          <wp:inline distT="0" distB="0" distL="0" distR="0" wp14:anchorId="1666B446" wp14:editId="7D1E9188">
            <wp:extent cx="6108704" cy="2871472"/>
            <wp:effectExtent l="0" t="0" r="6346" b="5078"/>
            <wp:docPr id="25" name="Picture 3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108704" cy="2871472"/>
                    </a:xfrm>
                    <a:prstGeom prst="rect">
                      <a:avLst/>
                    </a:prstGeom>
                    <a:noFill/>
                    <a:ln>
                      <a:noFill/>
                      <a:prstDash/>
                    </a:ln>
                  </pic:spPr>
                </pic:pic>
              </a:graphicData>
            </a:graphic>
          </wp:inline>
        </w:drawing>
      </w:r>
      <w:r>
        <w:t xml:space="preserve"> </w:t>
      </w:r>
    </w:p>
    <w:p w14:paraId="27C6A25B" w14:textId="77777777" w:rsidR="00000964" w:rsidRDefault="00CF3A0B">
      <w:pPr>
        <w:spacing w:after="174"/>
        <w:ind w:right="594"/>
        <w:jc w:val="center"/>
      </w:pPr>
      <w:r>
        <w:rPr>
          <w:i/>
          <w:color w:val="44546A"/>
          <w:sz w:val="18"/>
        </w:rPr>
        <w:t xml:space="preserve">Slika 25 Primjer kontrasta </w:t>
      </w:r>
    </w:p>
    <w:p w14:paraId="0A4F4D29" w14:textId="77777777" w:rsidR="00000964" w:rsidRDefault="00CF3A0B">
      <w:pPr>
        <w:pStyle w:val="Heading3"/>
        <w:ind w:left="-5"/>
      </w:pPr>
      <w:bookmarkStart w:id="27" w:name="_Toc11042"/>
      <w:r>
        <w:t xml:space="preserve">Repetition </w:t>
      </w:r>
      <w:bookmarkEnd w:id="27"/>
    </w:p>
    <w:p w14:paraId="1F4FD80B" w14:textId="77777777" w:rsidR="00000964" w:rsidRDefault="00CF3A0B">
      <w:pPr>
        <w:spacing w:after="159"/>
        <w:ind w:left="-5" w:right="581"/>
      </w:pPr>
      <w:r>
        <w:t xml:space="preserve">Suprotan koncept od kontrasta, govori o tome kako slični elementi sučelja trebaju biti prikazani na isti način. </w:t>
      </w:r>
    </w:p>
    <w:p w14:paraId="551FCFAC" w14:textId="77777777" w:rsidR="00000964" w:rsidRDefault="00CF3A0B">
      <w:pPr>
        <w:spacing w:after="207"/>
        <w:ind w:left="-5" w:right="581"/>
      </w:pPr>
      <w:r>
        <w:t xml:space="preserve">Primjeri korištenja </w:t>
      </w:r>
      <w:r>
        <w:rPr>
          <w:i/>
        </w:rPr>
        <w:t>repetitiona</w:t>
      </w:r>
      <w:r>
        <w:t xml:space="preserve">: </w:t>
      </w:r>
    </w:p>
    <w:p w14:paraId="406EE3BC" w14:textId="77777777" w:rsidR="00000964" w:rsidRDefault="00CF3A0B">
      <w:pPr>
        <w:numPr>
          <w:ilvl w:val="0"/>
          <w:numId w:val="3"/>
        </w:numPr>
        <w:spacing w:after="19"/>
        <w:ind w:right="581" w:hanging="360"/>
      </w:pPr>
      <w:r>
        <w:t xml:space="preserve">Jedan osnovni tip slova </w:t>
      </w:r>
    </w:p>
    <w:p w14:paraId="79236C80" w14:textId="77777777" w:rsidR="00000964" w:rsidRDefault="00CF3A0B">
      <w:pPr>
        <w:numPr>
          <w:ilvl w:val="0"/>
          <w:numId w:val="3"/>
        </w:numPr>
        <w:spacing w:after="21"/>
        <w:ind w:right="581" w:hanging="360"/>
      </w:pPr>
      <w:r>
        <w:t xml:space="preserve">Jedna osnovna boja </w:t>
      </w:r>
    </w:p>
    <w:p w14:paraId="5F065618" w14:textId="77777777" w:rsidR="00000964" w:rsidRDefault="00CF3A0B">
      <w:pPr>
        <w:numPr>
          <w:ilvl w:val="0"/>
          <w:numId w:val="3"/>
        </w:numPr>
        <w:spacing w:after="153"/>
        <w:ind w:right="581" w:hanging="360"/>
      </w:pPr>
      <w:r>
        <w:t>Naslov stranice se uvijek nalazi na sredini</w:t>
      </w:r>
    </w:p>
    <w:p w14:paraId="1121D0A1" w14:textId="77777777" w:rsidR="00000964" w:rsidRDefault="00CF3A0B">
      <w:pPr>
        <w:numPr>
          <w:ilvl w:val="0"/>
          <w:numId w:val="3"/>
        </w:numPr>
        <w:spacing w:after="153"/>
        <w:ind w:right="581" w:hanging="360"/>
      </w:pPr>
      <w:r>
        <w:t>Svaka kartica koja prikazuje tortu ili kolač izgleda jednako</w:t>
      </w:r>
    </w:p>
    <w:p w14:paraId="594D7845" w14:textId="77777777" w:rsidR="00000964" w:rsidRDefault="00CF3A0B">
      <w:pPr>
        <w:spacing w:after="153"/>
        <w:ind w:left="1423" w:right="581" w:firstLine="0"/>
        <w:jc w:val="left"/>
      </w:pPr>
      <w:r>
        <w:rPr>
          <w:noProof/>
        </w:rPr>
        <w:drawing>
          <wp:inline distT="0" distB="0" distL="0" distR="0" wp14:anchorId="18C1FFC7" wp14:editId="657E2206">
            <wp:extent cx="4764106" cy="1766483"/>
            <wp:effectExtent l="0" t="0" r="0" b="5167"/>
            <wp:docPr id="26" name="Picture 3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64106" cy="1766483"/>
                    </a:xfrm>
                    <a:prstGeom prst="rect">
                      <a:avLst/>
                    </a:prstGeom>
                    <a:noFill/>
                    <a:ln>
                      <a:noFill/>
                      <a:prstDash/>
                    </a:ln>
                  </pic:spPr>
                </pic:pic>
              </a:graphicData>
            </a:graphic>
          </wp:inline>
        </w:drawing>
      </w:r>
    </w:p>
    <w:p w14:paraId="0C0BC95C" w14:textId="77777777" w:rsidR="00000964" w:rsidRDefault="00CF3A0B">
      <w:pPr>
        <w:spacing w:after="174"/>
        <w:ind w:right="594"/>
        <w:jc w:val="center"/>
      </w:pPr>
      <w:r>
        <w:rPr>
          <w:i/>
          <w:color w:val="44546A"/>
          <w:sz w:val="18"/>
        </w:rPr>
        <w:t>Slika 26 Primjer kartica na stranici Blog</w:t>
      </w:r>
    </w:p>
    <w:p w14:paraId="3B387D2E" w14:textId="77777777" w:rsidR="00000964" w:rsidRDefault="00000964">
      <w:pPr>
        <w:spacing w:after="153"/>
        <w:ind w:left="1423" w:right="581" w:firstLine="0"/>
        <w:jc w:val="left"/>
      </w:pPr>
    </w:p>
    <w:p w14:paraId="01270E61" w14:textId="77777777" w:rsidR="00000964" w:rsidRDefault="00000964">
      <w:pPr>
        <w:spacing w:after="153"/>
        <w:ind w:left="1423" w:right="581" w:firstLine="0"/>
        <w:jc w:val="left"/>
      </w:pPr>
    </w:p>
    <w:p w14:paraId="525F4959" w14:textId="77777777" w:rsidR="00000964" w:rsidRDefault="00CF3A0B">
      <w:pPr>
        <w:pStyle w:val="Heading3"/>
        <w:ind w:left="-5"/>
      </w:pPr>
      <w:bookmarkStart w:id="28" w:name="_Toc11043"/>
      <w:r>
        <w:t xml:space="preserve">Alignment </w:t>
      </w:r>
      <w:bookmarkEnd w:id="28"/>
    </w:p>
    <w:p w14:paraId="2C8DB852" w14:textId="77777777" w:rsidR="00000964" w:rsidRDefault="00CF3A0B">
      <w:pPr>
        <w:spacing w:after="159"/>
        <w:ind w:left="-5" w:right="581"/>
      </w:pPr>
      <w:r>
        <w:t>Ništa na stranici ne smije biti na proizvoljnom mjestu. Čak kada i ne postoje linije koje pove</w:t>
      </w:r>
      <w:r>
        <w:t xml:space="preserve">zuju elemente naše oko i mozak ih stvaraju i bolje reagiraju kada su elementi vizualnog sučelja međusobno ovisno pozicionirani. </w:t>
      </w:r>
    </w:p>
    <w:p w14:paraId="53E4F0B0" w14:textId="77777777" w:rsidR="00000964" w:rsidRDefault="00CF3A0B">
      <w:pPr>
        <w:ind w:left="-5" w:right="581"/>
      </w:pPr>
      <w:r>
        <w:t>U aplikaciji pravilo poravnavanja primjenjuje se na svim prozorima, ovisno o elementima i njihovom grupiranju. Kao primjer u na</w:t>
      </w:r>
      <w:r>
        <w:t>šoj aplikaciji možemo uzeti kartice ponuda unutar kojih su ime, slike, cijena i sastojci. Također primjer su i stranice za logiranje i registriranje kod kojih se koristilo centralno pozicioniranje.</w:t>
      </w:r>
    </w:p>
    <w:p w14:paraId="10F2740B" w14:textId="77777777" w:rsidR="00000964" w:rsidRDefault="00CF3A0B">
      <w:pPr>
        <w:ind w:left="-5" w:right="581"/>
      </w:pPr>
      <w:r>
        <w:rPr>
          <w:noProof/>
        </w:rPr>
        <w:drawing>
          <wp:inline distT="0" distB="0" distL="0" distR="0" wp14:anchorId="32EC2AE1" wp14:editId="2935C664">
            <wp:extent cx="6108704" cy="2035170"/>
            <wp:effectExtent l="0" t="0" r="6346" b="3180"/>
            <wp:docPr id="27" name="Picture 36"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08704" cy="2035170"/>
                    </a:xfrm>
                    <a:prstGeom prst="rect">
                      <a:avLst/>
                    </a:prstGeom>
                    <a:noFill/>
                    <a:ln>
                      <a:noFill/>
                      <a:prstDash/>
                    </a:ln>
                  </pic:spPr>
                </pic:pic>
              </a:graphicData>
            </a:graphic>
          </wp:inline>
        </w:drawing>
      </w:r>
    </w:p>
    <w:p w14:paraId="405A973F" w14:textId="77777777" w:rsidR="00000964" w:rsidRDefault="00CF3A0B">
      <w:pPr>
        <w:spacing w:after="62"/>
        <w:ind w:left="0" w:right="1615" w:firstLine="0"/>
        <w:jc w:val="right"/>
      </w:pPr>
      <w:r>
        <w:t xml:space="preserve"> </w:t>
      </w:r>
    </w:p>
    <w:p w14:paraId="6E693023" w14:textId="77777777" w:rsidR="00000964" w:rsidRDefault="00CF3A0B">
      <w:pPr>
        <w:spacing w:after="174"/>
        <w:ind w:right="592"/>
        <w:jc w:val="center"/>
        <w:rPr>
          <w:i/>
          <w:color w:val="44546A"/>
          <w:sz w:val="18"/>
        </w:rPr>
      </w:pPr>
      <w:r>
        <w:rPr>
          <w:i/>
          <w:color w:val="44546A"/>
          <w:sz w:val="18"/>
        </w:rPr>
        <w:t xml:space="preserve">Slika 27 Primjer poravnavanja </w:t>
      </w:r>
    </w:p>
    <w:p w14:paraId="5468B044" w14:textId="77777777" w:rsidR="00000964" w:rsidRDefault="00CF3A0B">
      <w:pPr>
        <w:spacing w:after="174"/>
        <w:ind w:right="592"/>
        <w:jc w:val="center"/>
      </w:pPr>
      <w:r>
        <w:rPr>
          <w:noProof/>
        </w:rPr>
        <w:drawing>
          <wp:inline distT="0" distB="0" distL="0" distR="0" wp14:anchorId="0F08BD34" wp14:editId="5D4F2352">
            <wp:extent cx="6108704" cy="2919734"/>
            <wp:effectExtent l="0" t="0" r="6346" b="0"/>
            <wp:docPr id="28" name="Picture 3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08704" cy="2919734"/>
                    </a:xfrm>
                    <a:prstGeom prst="rect">
                      <a:avLst/>
                    </a:prstGeom>
                    <a:noFill/>
                    <a:ln>
                      <a:noFill/>
                      <a:prstDash/>
                    </a:ln>
                  </pic:spPr>
                </pic:pic>
              </a:graphicData>
            </a:graphic>
          </wp:inline>
        </w:drawing>
      </w:r>
    </w:p>
    <w:p w14:paraId="4F3EFCCA" w14:textId="77777777" w:rsidR="00000964" w:rsidRDefault="00CF3A0B">
      <w:pPr>
        <w:spacing w:after="174"/>
        <w:ind w:right="592"/>
        <w:jc w:val="center"/>
        <w:rPr>
          <w:i/>
          <w:color w:val="44546A"/>
          <w:sz w:val="18"/>
        </w:rPr>
      </w:pPr>
      <w:r>
        <w:rPr>
          <w:i/>
          <w:color w:val="44546A"/>
          <w:sz w:val="18"/>
        </w:rPr>
        <w:t xml:space="preserve">Slika 28 </w:t>
      </w:r>
      <w:r>
        <w:rPr>
          <w:i/>
          <w:color w:val="44546A"/>
          <w:sz w:val="18"/>
        </w:rPr>
        <w:t xml:space="preserve">Primjer poravnavanja </w:t>
      </w:r>
    </w:p>
    <w:p w14:paraId="3E74B44A" w14:textId="77777777" w:rsidR="00000964" w:rsidRDefault="00000964">
      <w:pPr>
        <w:spacing w:after="174"/>
        <w:ind w:right="592"/>
        <w:jc w:val="center"/>
      </w:pPr>
    </w:p>
    <w:p w14:paraId="1E354BBC" w14:textId="77777777" w:rsidR="00000964" w:rsidRDefault="00CF3A0B">
      <w:pPr>
        <w:pStyle w:val="Heading3"/>
        <w:ind w:left="-5"/>
      </w:pPr>
      <w:bookmarkStart w:id="29" w:name="_Toc11044"/>
      <w:r>
        <w:t xml:space="preserve">Proximity </w:t>
      </w:r>
      <w:bookmarkEnd w:id="29"/>
    </w:p>
    <w:p w14:paraId="7DA71E65" w14:textId="77777777" w:rsidR="00000964" w:rsidRDefault="00CF3A0B">
      <w:pPr>
        <w:spacing w:after="162"/>
        <w:ind w:left="-5" w:right="581"/>
      </w:pPr>
      <w:r>
        <w:t xml:space="preserve">Važno je sučelje obogatiti bijelim prostorima na način da elemente koji su međusobno povezani vizualno približimo jedne drugima i onda te cjeline međusobno odvojimo praznim prostorom. </w:t>
      </w:r>
    </w:p>
    <w:p w14:paraId="0F460440" w14:textId="77777777" w:rsidR="00000964" w:rsidRDefault="00000964">
      <w:pPr>
        <w:spacing w:after="162"/>
        <w:ind w:left="-5" w:right="581"/>
      </w:pPr>
    </w:p>
    <w:p w14:paraId="0C1DD2F6" w14:textId="77777777" w:rsidR="00000964" w:rsidRDefault="00CF3A0B">
      <w:pPr>
        <w:spacing w:after="162"/>
        <w:ind w:left="-5" w:right="581"/>
      </w:pPr>
      <w:r>
        <w:t>Kao primjer imamo na stranici novost</w:t>
      </w:r>
      <w:r>
        <w:t>i kod prikaza kartica gdje se uočava povezanost naslova i datuma.</w:t>
      </w:r>
    </w:p>
    <w:p w14:paraId="6F32D452" w14:textId="77777777" w:rsidR="00000964" w:rsidRDefault="00CF3A0B">
      <w:pPr>
        <w:spacing w:after="162"/>
        <w:ind w:left="-5" w:right="581"/>
      </w:pPr>
      <w:r>
        <w:rPr>
          <w:noProof/>
        </w:rPr>
        <w:drawing>
          <wp:inline distT="0" distB="0" distL="0" distR="0" wp14:anchorId="400AD9CE" wp14:editId="7B528594">
            <wp:extent cx="6108704" cy="2268224"/>
            <wp:effectExtent l="0" t="0" r="6346" b="0"/>
            <wp:docPr id="29" name="Picture 37"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08704" cy="2268224"/>
                    </a:xfrm>
                    <a:prstGeom prst="rect">
                      <a:avLst/>
                    </a:prstGeom>
                    <a:noFill/>
                    <a:ln>
                      <a:noFill/>
                      <a:prstDash/>
                    </a:ln>
                  </pic:spPr>
                </pic:pic>
              </a:graphicData>
            </a:graphic>
          </wp:inline>
        </w:drawing>
      </w:r>
    </w:p>
    <w:p w14:paraId="0C084D65" w14:textId="77777777" w:rsidR="00000964" w:rsidRDefault="00000964">
      <w:pPr>
        <w:spacing w:after="62"/>
        <w:ind w:left="0" w:right="540" w:firstLine="0"/>
        <w:jc w:val="right"/>
      </w:pPr>
    </w:p>
    <w:p w14:paraId="358DDC0E" w14:textId="77777777" w:rsidR="00000964" w:rsidRDefault="00CF3A0B">
      <w:pPr>
        <w:spacing w:after="174"/>
        <w:ind w:right="594"/>
        <w:jc w:val="center"/>
      </w:pPr>
      <w:r>
        <w:rPr>
          <w:i/>
          <w:color w:val="44546A"/>
          <w:sz w:val="18"/>
        </w:rPr>
        <w:t xml:space="preserve">Slika 29 Primjer proximity principa </w:t>
      </w:r>
    </w:p>
    <w:p w14:paraId="1E3FE00D" w14:textId="77777777" w:rsidR="00000964" w:rsidRDefault="00CF3A0B">
      <w:pPr>
        <w:pStyle w:val="Heading1"/>
        <w:pageBreakBefore/>
        <w:ind w:left="-5"/>
      </w:pPr>
      <w:bookmarkStart w:id="30" w:name="_Toc11045"/>
      <w:r>
        <w:lastRenderedPageBreak/>
        <w:t>5.</w:t>
      </w:r>
      <w:r>
        <w:rPr>
          <w:rFonts w:ascii="Arial" w:eastAsia="Arial" w:hAnsi="Arial" w:cs="Arial"/>
        </w:rPr>
        <w:t xml:space="preserve"> </w:t>
      </w:r>
      <w:r>
        <w:t xml:space="preserve">ZAKLJUČAK </w:t>
      </w:r>
      <w:bookmarkEnd w:id="30"/>
    </w:p>
    <w:p w14:paraId="138319D5" w14:textId="77777777" w:rsidR="00000964" w:rsidRDefault="00CF3A0B">
      <w:pPr>
        <w:spacing w:after="159"/>
        <w:ind w:left="-5" w:right="581"/>
      </w:pPr>
      <w:r>
        <w:t xml:space="preserve">Kroz rad je postalo jasno koliko je bitno napraviti </w:t>
      </w:r>
      <w:r>
        <w:rPr>
          <w:i/>
          <w:iCs/>
        </w:rPr>
        <w:t>low-fidelity</w:t>
      </w:r>
      <w:r>
        <w:t xml:space="preserve"> i </w:t>
      </w:r>
      <w:r>
        <w:rPr>
          <w:i/>
          <w:iCs/>
        </w:rPr>
        <w:t xml:space="preserve">high-fidelity </w:t>
      </w:r>
      <w:r>
        <w:t>prototip</w:t>
      </w:r>
      <w:r>
        <w:rPr>
          <w:i/>
          <w:iCs/>
        </w:rPr>
        <w:t xml:space="preserve"> </w:t>
      </w:r>
      <w:r>
        <w:t>te koliko je zapravo teško na početku predvidj</w:t>
      </w:r>
      <w:r>
        <w:t>eti kako će sve izgledati. Zbog toga što tek kroz rad shvatimo zašto bi se nešto moglo napraviti drukčije i kvalitetnije postoje razlike između prototipa i stvarne web aplikacije. Također, korištenjem heuristike i C.R.A.P. principa osiguravamo dobar dizajn</w:t>
      </w:r>
      <w:r>
        <w:t xml:space="preserve"> sučelja te to da korisnici ne bi trebali imati poteškoća prilikom korištenja aplikacije.</w:t>
      </w:r>
    </w:p>
    <w:p w14:paraId="2782C251" w14:textId="77777777" w:rsidR="00000964" w:rsidRDefault="00000964">
      <w:pPr>
        <w:spacing w:after="0"/>
        <w:ind w:left="0" w:firstLine="0"/>
        <w:jc w:val="left"/>
      </w:pPr>
    </w:p>
    <w:sectPr w:rsidR="00000964">
      <w:footerReference w:type="default" r:id="rId66"/>
      <w:footerReference w:type="first" r:id="rId67"/>
      <w:pgSz w:w="11906" w:h="16838"/>
      <w:pgMar w:top="1440" w:right="846" w:bottom="152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F24A7" w14:textId="77777777" w:rsidR="00CF3A0B" w:rsidRDefault="00CF3A0B">
      <w:pPr>
        <w:spacing w:after="0" w:line="240" w:lineRule="auto"/>
      </w:pPr>
      <w:r>
        <w:separator/>
      </w:r>
    </w:p>
  </w:endnote>
  <w:endnote w:type="continuationSeparator" w:id="0">
    <w:p w14:paraId="410C24A1" w14:textId="77777777" w:rsidR="00CF3A0B" w:rsidRDefault="00CF3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050A7" w14:textId="77777777" w:rsidR="00891AA3" w:rsidRDefault="00CF3A0B">
    <w:pPr>
      <w:spacing w:after="0"/>
      <w:ind w:left="0" w:right="593" w:firstLine="0"/>
      <w:jc w:val="right"/>
    </w:pPr>
    <w:r>
      <w:fldChar w:fldCharType="begin"/>
    </w:r>
    <w:r>
      <w:instrText xml:space="preserve"> PAGE </w:instrText>
    </w:r>
    <w:r>
      <w:fldChar w:fldCharType="separate"/>
    </w:r>
    <w:r>
      <w:t>2</w:t>
    </w:r>
    <w:r>
      <w:fldChar w:fldCharType="end"/>
    </w:r>
    <w:r>
      <w:t xml:space="preserve"> </w:t>
    </w:r>
  </w:p>
  <w:p w14:paraId="3EC2DCBA" w14:textId="77777777" w:rsidR="00891AA3" w:rsidRDefault="00CF3A0B">
    <w:pPr>
      <w:spacing w:after="0"/>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429CF" w14:textId="77777777" w:rsidR="00891AA3" w:rsidRDefault="00CF3A0B">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9D083" w14:textId="77777777" w:rsidR="00CF3A0B" w:rsidRDefault="00CF3A0B">
      <w:pPr>
        <w:spacing w:after="0" w:line="240" w:lineRule="auto"/>
      </w:pPr>
      <w:r>
        <w:separator/>
      </w:r>
    </w:p>
  </w:footnote>
  <w:footnote w:type="continuationSeparator" w:id="0">
    <w:p w14:paraId="5B194170" w14:textId="77777777" w:rsidR="00CF3A0B" w:rsidRDefault="00CF3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76A75"/>
    <w:multiLevelType w:val="multilevel"/>
    <w:tmpl w:val="9E7477CC"/>
    <w:lvl w:ilvl="0">
      <w:numFmt w:val="bullet"/>
      <w:lvlText w:val="•"/>
      <w:lvlJc w:val="left"/>
      <w:pPr>
        <w:ind w:left="720" w:firstLine="0"/>
      </w:pPr>
      <w:rPr>
        <w:rFonts w:ascii="Arial" w:eastAsia="Arial" w:hAnsi="Arial" w:cs="Arial"/>
        <w:b w:val="0"/>
        <w:i w:val="0"/>
        <w:strike w:val="0"/>
        <w:dstrike w:val="0"/>
        <w:color w:val="000000"/>
        <w:position w:val="0"/>
        <w:sz w:val="22"/>
        <w:szCs w:val="22"/>
        <w:u w:val="none" w:color="000000"/>
        <w:shd w:val="clear" w:color="auto" w:fill="auto"/>
        <w:vertAlign w:val="baseline"/>
      </w:rPr>
    </w:lvl>
    <w:lvl w:ilvl="1">
      <w:numFmt w:val="bullet"/>
      <w:lvlText w:val="o"/>
      <w:lvlJc w:val="left"/>
      <w:pPr>
        <w:ind w:left="1440"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2">
      <w:numFmt w:val="bullet"/>
      <w:lvlText w:val="▪"/>
      <w:lvlJc w:val="left"/>
      <w:pPr>
        <w:ind w:left="2160"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3">
      <w:numFmt w:val="bullet"/>
      <w:lvlText w:val="•"/>
      <w:lvlJc w:val="left"/>
      <w:pPr>
        <w:ind w:left="2880" w:firstLine="0"/>
      </w:pPr>
      <w:rPr>
        <w:rFonts w:ascii="Arial" w:eastAsia="Arial" w:hAnsi="Arial" w:cs="Arial"/>
        <w:b w:val="0"/>
        <w:i w:val="0"/>
        <w:strike w:val="0"/>
        <w:dstrike w:val="0"/>
        <w:color w:val="000000"/>
        <w:position w:val="0"/>
        <w:sz w:val="22"/>
        <w:szCs w:val="22"/>
        <w:u w:val="none" w:color="000000"/>
        <w:shd w:val="clear" w:color="auto" w:fill="auto"/>
        <w:vertAlign w:val="baseline"/>
      </w:rPr>
    </w:lvl>
    <w:lvl w:ilvl="4">
      <w:numFmt w:val="bullet"/>
      <w:lvlText w:val="o"/>
      <w:lvlJc w:val="left"/>
      <w:pPr>
        <w:ind w:left="3600"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5">
      <w:numFmt w:val="bullet"/>
      <w:lvlText w:val="▪"/>
      <w:lvlJc w:val="left"/>
      <w:pPr>
        <w:ind w:left="4320"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6">
      <w:numFmt w:val="bullet"/>
      <w:lvlText w:val="•"/>
      <w:lvlJc w:val="left"/>
      <w:pPr>
        <w:ind w:left="5040" w:firstLine="0"/>
      </w:pPr>
      <w:rPr>
        <w:rFonts w:ascii="Arial" w:eastAsia="Arial" w:hAnsi="Arial" w:cs="Arial"/>
        <w:b w:val="0"/>
        <w:i w:val="0"/>
        <w:strike w:val="0"/>
        <w:dstrike w:val="0"/>
        <w:color w:val="000000"/>
        <w:position w:val="0"/>
        <w:sz w:val="22"/>
        <w:szCs w:val="22"/>
        <w:u w:val="none" w:color="000000"/>
        <w:shd w:val="clear" w:color="auto" w:fill="auto"/>
        <w:vertAlign w:val="baseline"/>
      </w:rPr>
    </w:lvl>
    <w:lvl w:ilvl="7">
      <w:numFmt w:val="bullet"/>
      <w:lvlText w:val="o"/>
      <w:lvlJc w:val="left"/>
      <w:pPr>
        <w:ind w:left="5760"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8">
      <w:numFmt w:val="bullet"/>
      <w:lvlText w:val="▪"/>
      <w:lvlJc w:val="left"/>
      <w:pPr>
        <w:ind w:left="6480"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abstractNum>
  <w:abstractNum w:abstractNumId="1" w15:restartNumberingAfterBreak="0">
    <w:nsid w:val="2F1E5678"/>
    <w:multiLevelType w:val="multilevel"/>
    <w:tmpl w:val="F5C888F6"/>
    <w:lvl w:ilvl="0">
      <w:numFmt w:val="bullet"/>
      <w:lvlText w:val="•"/>
      <w:lvlJc w:val="left"/>
      <w:pPr>
        <w:ind w:left="1423" w:firstLine="0"/>
      </w:pPr>
      <w:rPr>
        <w:rFonts w:ascii="Arial" w:eastAsia="Arial" w:hAnsi="Arial" w:cs="Arial"/>
        <w:b w:val="0"/>
        <w:i w:val="0"/>
        <w:strike w:val="0"/>
        <w:dstrike w:val="0"/>
        <w:color w:val="000000"/>
        <w:position w:val="0"/>
        <w:sz w:val="22"/>
        <w:szCs w:val="22"/>
        <w:u w:val="none" w:color="000000"/>
        <w:shd w:val="clear" w:color="auto" w:fill="auto"/>
        <w:vertAlign w:val="baseline"/>
      </w:rPr>
    </w:lvl>
    <w:lvl w:ilvl="1">
      <w:numFmt w:val="bullet"/>
      <w:lvlText w:val="o"/>
      <w:lvlJc w:val="left"/>
      <w:pPr>
        <w:ind w:left="2143"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2">
      <w:numFmt w:val="bullet"/>
      <w:lvlText w:val="▪"/>
      <w:lvlJc w:val="left"/>
      <w:pPr>
        <w:ind w:left="2863"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3">
      <w:numFmt w:val="bullet"/>
      <w:lvlText w:val="•"/>
      <w:lvlJc w:val="left"/>
      <w:pPr>
        <w:ind w:left="3583" w:firstLine="0"/>
      </w:pPr>
      <w:rPr>
        <w:rFonts w:ascii="Arial" w:eastAsia="Arial" w:hAnsi="Arial" w:cs="Arial"/>
        <w:b w:val="0"/>
        <w:i w:val="0"/>
        <w:strike w:val="0"/>
        <w:dstrike w:val="0"/>
        <w:color w:val="000000"/>
        <w:position w:val="0"/>
        <w:sz w:val="22"/>
        <w:szCs w:val="22"/>
        <w:u w:val="none" w:color="000000"/>
        <w:shd w:val="clear" w:color="auto" w:fill="auto"/>
        <w:vertAlign w:val="baseline"/>
      </w:rPr>
    </w:lvl>
    <w:lvl w:ilvl="4">
      <w:numFmt w:val="bullet"/>
      <w:lvlText w:val="o"/>
      <w:lvlJc w:val="left"/>
      <w:pPr>
        <w:ind w:left="4303"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5">
      <w:numFmt w:val="bullet"/>
      <w:lvlText w:val="▪"/>
      <w:lvlJc w:val="left"/>
      <w:pPr>
        <w:ind w:left="5023"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6">
      <w:numFmt w:val="bullet"/>
      <w:lvlText w:val="•"/>
      <w:lvlJc w:val="left"/>
      <w:pPr>
        <w:ind w:left="5743" w:firstLine="0"/>
      </w:pPr>
      <w:rPr>
        <w:rFonts w:ascii="Arial" w:eastAsia="Arial" w:hAnsi="Arial" w:cs="Arial"/>
        <w:b w:val="0"/>
        <w:i w:val="0"/>
        <w:strike w:val="0"/>
        <w:dstrike w:val="0"/>
        <w:color w:val="000000"/>
        <w:position w:val="0"/>
        <w:sz w:val="22"/>
        <w:szCs w:val="22"/>
        <w:u w:val="none" w:color="000000"/>
        <w:shd w:val="clear" w:color="auto" w:fill="auto"/>
        <w:vertAlign w:val="baseline"/>
      </w:rPr>
    </w:lvl>
    <w:lvl w:ilvl="7">
      <w:numFmt w:val="bullet"/>
      <w:lvlText w:val="o"/>
      <w:lvlJc w:val="left"/>
      <w:pPr>
        <w:ind w:left="6463"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lvl w:ilvl="8">
      <w:numFmt w:val="bullet"/>
      <w:lvlText w:val="▪"/>
      <w:lvlJc w:val="left"/>
      <w:pPr>
        <w:ind w:left="7183" w:firstLine="0"/>
      </w:pPr>
      <w:rPr>
        <w:rFonts w:ascii="Segoe UI Symbol" w:eastAsia="Segoe UI Symbol" w:hAnsi="Segoe UI Symbol" w:cs="Segoe UI Symbol"/>
        <w:b w:val="0"/>
        <w:i w:val="0"/>
        <w:strike w:val="0"/>
        <w:dstrike w:val="0"/>
        <w:color w:val="000000"/>
        <w:position w:val="0"/>
        <w:sz w:val="22"/>
        <w:szCs w:val="22"/>
        <w:u w:val="none" w:color="000000"/>
        <w:shd w:val="clear" w:color="auto" w:fill="auto"/>
        <w:vertAlign w:val="baseline"/>
      </w:rPr>
    </w:lvl>
  </w:abstractNum>
  <w:abstractNum w:abstractNumId="2" w15:restartNumberingAfterBreak="0">
    <w:nsid w:val="4D7136B5"/>
    <w:multiLevelType w:val="multilevel"/>
    <w:tmpl w:val="F7A2879E"/>
    <w:lvl w:ilvl="0">
      <w:numFmt w:val="bullet"/>
      <w:lvlText w:val="•"/>
      <w:lvlJc w:val="left"/>
      <w:pPr>
        <w:ind w:left="720"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1">
      <w:numFmt w:val="bullet"/>
      <w:lvlText w:val="o"/>
      <w:lvlJc w:val="left"/>
      <w:pPr>
        <w:ind w:left="1440"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2">
      <w:numFmt w:val="bullet"/>
      <w:lvlText w:val="▪"/>
      <w:lvlJc w:val="left"/>
      <w:pPr>
        <w:ind w:left="2160"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3">
      <w:numFmt w:val="bullet"/>
      <w:lvlText w:val="•"/>
      <w:lvlJc w:val="left"/>
      <w:pPr>
        <w:ind w:left="2880"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4">
      <w:numFmt w:val="bullet"/>
      <w:lvlText w:val="o"/>
      <w:lvlJc w:val="left"/>
      <w:pPr>
        <w:ind w:left="3600"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5">
      <w:numFmt w:val="bullet"/>
      <w:lvlText w:val="▪"/>
      <w:lvlJc w:val="left"/>
      <w:pPr>
        <w:ind w:left="4320"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6">
      <w:numFmt w:val="bullet"/>
      <w:lvlText w:val="•"/>
      <w:lvlJc w:val="left"/>
      <w:pPr>
        <w:ind w:left="5040"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7">
      <w:numFmt w:val="bullet"/>
      <w:lvlText w:val="o"/>
      <w:lvlJc w:val="left"/>
      <w:pPr>
        <w:ind w:left="5760"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8">
      <w:numFmt w:val="bullet"/>
      <w:lvlText w:val="▪"/>
      <w:lvlJc w:val="left"/>
      <w:pPr>
        <w:ind w:left="6480"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00964"/>
    <w:rsid w:val="00000964"/>
    <w:rsid w:val="004D567B"/>
    <w:rsid w:val="00CF3A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9FC50"/>
  <w15:docId w15:val="{D86AB80E-9F12-4DB2-98F4-C15C46031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2"/>
        <w:szCs w:val="22"/>
        <w:lang w:val="hr-HR" w:eastAsia="hr-HR"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00"/>
      <w:ind w:left="10" w:hanging="10"/>
      <w:jc w:val="both"/>
    </w:pPr>
    <w:rPr>
      <w:rFonts w:eastAsia="Calibri" w:cs="Calibri"/>
      <w:color w:val="000000"/>
    </w:rPr>
  </w:style>
  <w:style w:type="paragraph" w:styleId="Heading1">
    <w:name w:val="heading 1"/>
    <w:next w:val="Normal"/>
    <w:uiPriority w:val="9"/>
    <w:qFormat/>
    <w:pPr>
      <w:keepNext/>
      <w:keepLines/>
      <w:suppressAutoHyphens/>
      <w:spacing w:after="0"/>
      <w:ind w:left="10" w:hanging="10"/>
      <w:outlineLvl w:val="0"/>
    </w:pPr>
    <w:rPr>
      <w:rFonts w:eastAsia="Calibri" w:cs="Calibri"/>
      <w:color w:val="2F5496"/>
      <w:sz w:val="32"/>
    </w:rPr>
  </w:style>
  <w:style w:type="paragraph" w:styleId="Heading2">
    <w:name w:val="heading 2"/>
    <w:next w:val="Normal"/>
    <w:uiPriority w:val="9"/>
    <w:unhideWhenUsed/>
    <w:qFormat/>
    <w:pPr>
      <w:keepNext/>
      <w:keepLines/>
      <w:suppressAutoHyphens/>
      <w:spacing w:after="0"/>
      <w:ind w:left="10" w:hanging="10"/>
      <w:outlineLvl w:val="1"/>
    </w:pPr>
    <w:rPr>
      <w:rFonts w:eastAsia="Calibri" w:cs="Calibri"/>
      <w:color w:val="2F5496"/>
      <w:sz w:val="26"/>
    </w:rPr>
  </w:style>
  <w:style w:type="paragraph" w:styleId="Heading3">
    <w:name w:val="heading 3"/>
    <w:next w:val="Normal"/>
    <w:uiPriority w:val="9"/>
    <w:unhideWhenUsed/>
    <w:qFormat/>
    <w:pPr>
      <w:keepNext/>
      <w:keepLines/>
      <w:suppressAutoHyphens/>
      <w:spacing w:after="0"/>
      <w:ind w:left="10" w:hanging="10"/>
      <w:outlineLvl w:val="2"/>
    </w:pPr>
    <w:rPr>
      <w:rFonts w:eastAsia="Calibri" w:cs="Calibr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rPr>
      <w:rFonts w:ascii="Calibri" w:eastAsia="Calibri" w:hAnsi="Calibri" w:cs="Calibri"/>
      <w:color w:val="1F3763"/>
      <w:sz w:val="24"/>
    </w:rPr>
  </w:style>
  <w:style w:type="character" w:customStyle="1" w:styleId="Heading2Char">
    <w:name w:val="Heading 2 Char"/>
    <w:rPr>
      <w:rFonts w:ascii="Calibri" w:eastAsia="Calibri" w:hAnsi="Calibri" w:cs="Calibri"/>
      <w:color w:val="2F5496"/>
      <w:sz w:val="26"/>
    </w:rPr>
  </w:style>
  <w:style w:type="character" w:customStyle="1" w:styleId="Heading1Char">
    <w:name w:val="Heading 1 Char"/>
    <w:rPr>
      <w:rFonts w:ascii="Calibri" w:eastAsia="Calibri" w:hAnsi="Calibri" w:cs="Calibri"/>
      <w:color w:val="2F5496"/>
      <w:sz w:val="32"/>
    </w:rPr>
  </w:style>
  <w:style w:type="paragraph" w:styleId="TOC1">
    <w:name w:val="toc 1"/>
    <w:pPr>
      <w:suppressAutoHyphens/>
      <w:spacing w:after="100"/>
      <w:ind w:left="25" w:right="599" w:hanging="10"/>
      <w:jc w:val="both"/>
    </w:pPr>
    <w:rPr>
      <w:rFonts w:eastAsia="Calibri" w:cs="Calibri"/>
      <w:color w:val="000000"/>
    </w:rPr>
  </w:style>
  <w:style w:type="paragraph" w:styleId="TOC2">
    <w:name w:val="toc 2"/>
    <w:pPr>
      <w:suppressAutoHyphens/>
      <w:spacing w:after="100"/>
      <w:ind w:left="246" w:right="599" w:hanging="10"/>
      <w:jc w:val="both"/>
    </w:pPr>
    <w:rPr>
      <w:rFonts w:eastAsia="Calibri" w:cs="Calibri"/>
      <w:color w:val="000000"/>
    </w:rPr>
  </w:style>
  <w:style w:type="paragraph" w:styleId="TOC3">
    <w:name w:val="toc 3"/>
    <w:pPr>
      <w:suppressAutoHyphens/>
      <w:spacing w:after="100"/>
      <w:ind w:left="464" w:right="599" w:hanging="10"/>
      <w:jc w:val="both"/>
    </w:pPr>
    <w:rPr>
      <w:rFonts w:eastAsia="Calibri" w:cs="Calibri"/>
      <w:color w:val="000000"/>
    </w:rPr>
  </w:style>
  <w:style w:type="paragraph" w:styleId="Footer">
    <w:name w:val="footer"/>
    <w:basedOn w:val="Normal"/>
    <w:pPr>
      <w:tabs>
        <w:tab w:val="center" w:pos="4536"/>
        <w:tab w:val="right" w:pos="9072"/>
      </w:tabs>
      <w:spacing w:after="0" w:line="240" w:lineRule="auto"/>
    </w:pPr>
  </w:style>
  <w:style w:type="character" w:customStyle="1" w:styleId="FooterChar">
    <w:name w:val="Footer Char"/>
    <w:basedOn w:val="DefaultParagraphFont"/>
    <w:rPr>
      <w:rFonts w:eastAsia="Calibri" w:cs="Calibri"/>
      <w:color w:val="000000"/>
    </w:rPr>
  </w:style>
  <w:style w:type="character" w:styleId="Hyperlink">
    <w:name w:val="Hyperlink"/>
    <w:basedOn w:val="DefaultParagraphFont"/>
    <w:rPr>
      <w:color w:val="0000FF"/>
      <w:u w:val="single"/>
    </w:rPr>
  </w:style>
  <w:style w:type="paragraph" w:styleId="TOCHeading">
    <w:name w:val="TOC Heading"/>
    <w:basedOn w:val="Heading1"/>
    <w:next w:val="Normal"/>
    <w:pPr>
      <w:suppressAutoHyphens w:val="0"/>
      <w:spacing w:before="240" w:line="256" w:lineRule="auto"/>
      <w:ind w:left="0" w:firstLine="0"/>
      <w:textAlignment w:val="auto"/>
    </w:pPr>
    <w:rPr>
      <w:rFonts w:ascii="Calibri Light" w:eastAsia="Times New Roman" w:hAnsi="Calibri Light" w:cs="Times New Roman"/>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_Toc11022" TargetMode="External"/><Relationship Id="rId18" Type="http://schemas.openxmlformats.org/officeDocument/2006/relationships/hyperlink" Target="#_Toc11029" TargetMode="External"/><Relationship Id="rId26" Type="http://schemas.openxmlformats.org/officeDocument/2006/relationships/hyperlink" Target="#_Toc11037" TargetMode="External"/><Relationship Id="rId39" Type="http://schemas.openxmlformats.org/officeDocument/2006/relationships/image" Target="media/image4.jpeg"/><Relationship Id="rId21" Type="http://schemas.openxmlformats.org/officeDocument/2006/relationships/hyperlink" Target="#_Toc11032" TargetMode="External"/><Relationship Id="rId34" Type="http://schemas.openxmlformats.org/officeDocument/2006/relationships/hyperlink" Target="#_Toc11045" TargetMode="External"/><Relationship Id="rId42" Type="http://schemas.openxmlformats.org/officeDocument/2006/relationships/image" Target="media/image7.jpe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image" Target="media/image20.jpeg"/><Relationship Id="rId63" Type="http://schemas.openxmlformats.org/officeDocument/2006/relationships/image" Target="media/image27.jpeg"/><Relationship Id="rId68" Type="http://schemas.openxmlformats.org/officeDocument/2006/relationships/fontTable" Target="fontTable.xml"/><Relationship Id="rId7" Type="http://schemas.openxmlformats.org/officeDocument/2006/relationships/hyperlink" Target="#_Toc11016" TargetMode="External"/><Relationship Id="rId2" Type="http://schemas.openxmlformats.org/officeDocument/2006/relationships/styles" Target="styles.xml"/><Relationship Id="rId16" Type="http://schemas.openxmlformats.org/officeDocument/2006/relationships/hyperlink" Target="#_Toc11025" TargetMode="External"/><Relationship Id="rId29" Type="http://schemas.openxmlformats.org/officeDocument/2006/relationships/hyperlink" Target="#_Toc1104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_Toc11020" TargetMode="External"/><Relationship Id="rId24" Type="http://schemas.openxmlformats.org/officeDocument/2006/relationships/hyperlink" Target="#_Toc11035" TargetMode="External"/><Relationship Id="rId32" Type="http://schemas.openxmlformats.org/officeDocument/2006/relationships/hyperlink" Target="#_Toc11043" TargetMode="External"/><Relationship Id="rId37" Type="http://schemas.openxmlformats.org/officeDocument/2006/relationships/image" Target="media/image2.jpeg"/><Relationship Id="rId40" Type="http://schemas.openxmlformats.org/officeDocument/2006/relationships/image" Target="media/image5.jpeg"/><Relationship Id="rId45" Type="http://schemas.openxmlformats.org/officeDocument/2006/relationships/image" Target="media/image10.jpeg"/><Relationship Id="rId53" Type="http://schemas.openxmlformats.org/officeDocument/2006/relationships/image" Target="media/image18.jpeg"/><Relationship Id="rId58" Type="http://schemas.openxmlformats.org/officeDocument/2006/relationships/image" Target="media/image22.jpe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_Toc11024" TargetMode="External"/><Relationship Id="rId23" Type="http://schemas.openxmlformats.org/officeDocument/2006/relationships/hyperlink" Target="#_Toc11034" TargetMode="External"/><Relationship Id="rId28" Type="http://schemas.openxmlformats.org/officeDocument/2006/relationships/hyperlink" Target="#_Toc11039" TargetMode="External"/><Relationship Id="rId36" Type="http://schemas.openxmlformats.org/officeDocument/2006/relationships/image" Target="media/image1.jpeg"/><Relationship Id="rId49" Type="http://schemas.openxmlformats.org/officeDocument/2006/relationships/image" Target="media/image14.jpeg"/><Relationship Id="rId57" Type="http://schemas.openxmlformats.org/officeDocument/2006/relationships/image" Target="media/image21.jpeg"/><Relationship Id="rId61" Type="http://schemas.openxmlformats.org/officeDocument/2006/relationships/image" Target="media/image25.jpeg"/><Relationship Id="rId10" Type="http://schemas.openxmlformats.org/officeDocument/2006/relationships/hyperlink" Target="#_Toc11019" TargetMode="External"/><Relationship Id="rId19" Type="http://schemas.openxmlformats.org/officeDocument/2006/relationships/hyperlink" Target="#_Toc11030" TargetMode="External"/><Relationship Id="rId31" Type="http://schemas.openxmlformats.org/officeDocument/2006/relationships/hyperlink" Target="#_Toc11042" TargetMode="External"/><Relationship Id="rId44" Type="http://schemas.openxmlformats.org/officeDocument/2006/relationships/image" Target="media/image9.jpeg"/><Relationship Id="rId52" Type="http://schemas.openxmlformats.org/officeDocument/2006/relationships/image" Target="media/image17.jpeg"/><Relationship Id="rId60" Type="http://schemas.openxmlformats.org/officeDocument/2006/relationships/image" Target="media/image24.jpeg"/><Relationship Id="rId65"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hyperlink" Target="#_Toc11018" TargetMode="External"/><Relationship Id="rId14" Type="http://schemas.openxmlformats.org/officeDocument/2006/relationships/hyperlink" Target="#_Toc11023" TargetMode="External"/><Relationship Id="rId22" Type="http://schemas.openxmlformats.org/officeDocument/2006/relationships/hyperlink" Target="#_Toc11033" TargetMode="External"/><Relationship Id="rId27" Type="http://schemas.openxmlformats.org/officeDocument/2006/relationships/hyperlink" Target="#_Toc11038" TargetMode="External"/><Relationship Id="rId30" Type="http://schemas.openxmlformats.org/officeDocument/2006/relationships/hyperlink" Target="#_Toc11041" TargetMode="External"/><Relationship Id="rId35" Type="http://schemas.openxmlformats.org/officeDocument/2006/relationships/hyperlink" Target="https://www.draw.io/" TargetMode="Externa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hyperlink" Target="http://localhost:8000/info" TargetMode="External"/><Relationship Id="rId64" Type="http://schemas.openxmlformats.org/officeDocument/2006/relationships/image" Target="media/image28.jpeg"/><Relationship Id="rId69" Type="http://schemas.openxmlformats.org/officeDocument/2006/relationships/theme" Target="theme/theme1.xml"/><Relationship Id="rId8" Type="http://schemas.openxmlformats.org/officeDocument/2006/relationships/hyperlink" Target="#_Toc11017" TargetMode="External"/><Relationship Id="rId51" Type="http://schemas.openxmlformats.org/officeDocument/2006/relationships/image" Target="media/image16.jpeg"/><Relationship Id="rId3" Type="http://schemas.openxmlformats.org/officeDocument/2006/relationships/settings" Target="settings.xml"/><Relationship Id="rId12" Type="http://schemas.openxmlformats.org/officeDocument/2006/relationships/hyperlink" Target="#_Toc11021" TargetMode="External"/><Relationship Id="rId17" Type="http://schemas.openxmlformats.org/officeDocument/2006/relationships/hyperlink" Target="#_Toc11026" TargetMode="External"/><Relationship Id="rId25" Type="http://schemas.openxmlformats.org/officeDocument/2006/relationships/hyperlink" Target="#_Toc11036" TargetMode="External"/><Relationship Id="rId33" Type="http://schemas.openxmlformats.org/officeDocument/2006/relationships/hyperlink" Target="#_Toc11044" TargetMode="External"/><Relationship Id="rId38" Type="http://schemas.openxmlformats.org/officeDocument/2006/relationships/image" Target="media/image3.jpeg"/><Relationship Id="rId46" Type="http://schemas.openxmlformats.org/officeDocument/2006/relationships/image" Target="media/image11.jpeg"/><Relationship Id="rId59" Type="http://schemas.openxmlformats.org/officeDocument/2006/relationships/image" Target="media/image23.jpeg"/><Relationship Id="rId67" Type="http://schemas.openxmlformats.org/officeDocument/2006/relationships/footer" Target="footer2.xml"/><Relationship Id="rId20" Type="http://schemas.openxmlformats.org/officeDocument/2006/relationships/hyperlink" Target="#_Toc11031" TargetMode="External"/><Relationship Id="rId41" Type="http://schemas.openxmlformats.org/officeDocument/2006/relationships/image" Target="media/image6.jpeg"/><Relationship Id="rId54" Type="http://schemas.openxmlformats.org/officeDocument/2006/relationships/image" Target="media/image19.jpeg"/><Relationship Id="rId62"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25</Pages>
  <Words>1886</Words>
  <Characters>10756</Characters>
  <Application>Microsoft Office Word</Application>
  <DocSecurity>0</DocSecurity>
  <Lines>89</Lines>
  <Paragraphs>25</Paragraphs>
  <ScaleCrop>false</ScaleCrop>
  <Company/>
  <LinksUpToDate>false</LinksUpToDate>
  <CharactersWithSpaces>12617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Jukica</dc:creator>
  <cp:lastModifiedBy>Karla Radic</cp:lastModifiedBy>
  <cp:revision>2</cp:revision>
  <dcterms:created xsi:type="dcterms:W3CDTF">2020-02-17T22:46:00Z</dcterms:created>
  <dcterms:modified xsi:type="dcterms:W3CDTF">2020-02-17T22:46:00Z</dcterms:modified>
</cp:coreProperties>
</file>